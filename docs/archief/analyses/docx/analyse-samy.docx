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3DDD" w14:textId="77777777" w:rsidR="00864FA8" w:rsidRDefault="00543701">
      <w:pPr>
        <w:pStyle w:val="Heading1"/>
        <w:rPr>
          <w:lang w:val="nl-BE"/>
        </w:rPr>
      </w:pPr>
      <w:r>
        <w:rPr>
          <w:lang w:val="nl-BE"/>
        </w:rPr>
        <w:t>1. Probleemanalyse</w:t>
      </w:r>
    </w:p>
    <w:p w14:paraId="3A083DDE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Wat is het probleem?</w:t>
      </w:r>
    </w:p>
    <w:p w14:paraId="3A083DDF" w14:textId="77777777" w:rsidR="00864FA8" w:rsidRDefault="00543701">
      <w:pPr>
        <w:spacing w:after="100"/>
      </w:pPr>
      <w:r>
        <w:rPr>
          <w:lang w:val="nl-BE"/>
        </w:rPr>
        <w:t xml:space="preserve">Op dit moment wordt het stageproces binnen de opleiding op veel verschillende manieren bijgehouden. Er wordt gewerkt met e-mails, Excel-bestanden, en verschillende platformen. </w:t>
      </w:r>
      <w:r>
        <w:t xml:space="preserve">Dit zorgt ervoor </w:t>
      </w:r>
      <w:r>
        <w:t>dat:</w:t>
      </w:r>
    </w:p>
    <w:p w14:paraId="3A083DE0" w14:textId="77777777" w:rsidR="00864FA8" w:rsidRDefault="00543701">
      <w:pPr>
        <w:pStyle w:val="ListParagraph"/>
        <w:numPr>
          <w:ilvl w:val="0"/>
          <w:numId w:val="2"/>
        </w:numPr>
        <w:spacing w:after="50"/>
        <w:contextualSpacing w:val="0"/>
        <w:rPr>
          <w:lang w:val="nl-BE"/>
        </w:rPr>
      </w:pPr>
      <w:r>
        <w:rPr>
          <w:lang w:val="nl-BE"/>
        </w:rPr>
        <w:t>Informatie verspreid staat en moeilijk terug te vinden is</w:t>
      </w:r>
    </w:p>
    <w:p w14:paraId="3A083DE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Niemand een duidelijk overzicht heeft van waar een stage zich bevindt in het proces</w:t>
      </w:r>
    </w:p>
    <w:p w14:paraId="3A083DE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Communicatie tussen studenten, docenten en bedrijven traag en rommelig verloopt</w:t>
      </w:r>
    </w:p>
    <w:p w14:paraId="3A083DE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Belangrijke documenten zoals stageovereenkomsten (nodig voor de verzekering) soms verloren gaan of te laat worden ingediend</w:t>
      </w:r>
    </w:p>
    <w:p w14:paraId="3A083DE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Als de opleiding iets wil veranderen aan de evaluatiecriteria, dit overal manueel moet worden aangepast</w:t>
      </w:r>
    </w:p>
    <w:p w14:paraId="3A083DE5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Wat is de oplossing?</w:t>
      </w:r>
    </w:p>
    <w:p w14:paraId="3A083DE6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Wij gaan een webapplicatie bouwen die het volledige stageproces van begin tot einde ondersteunt. In deze tool kan alles op één centrale plek gebeuren: van het indienen van een stagevoorstel, tot de uiteindelijke evaluatie.</w:t>
      </w:r>
    </w:p>
    <w:p w14:paraId="3A083DE7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Wie gebruikt de applicatie?</w:t>
      </w:r>
    </w:p>
    <w:p w14:paraId="3A083DE8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Er zijn 5 soorten gebruikers:</w:t>
      </w:r>
    </w:p>
    <w:p w14:paraId="3A083DE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Student – dient stage in, vult logboeken in, bekijkt evaluaties</w:t>
      </w:r>
    </w:p>
    <w:p w14:paraId="3A083DE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Stagecommissie – keurt stagevoorstellen goed of af</w:t>
      </w:r>
    </w:p>
    <w:p w14:paraId="3A083DEB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EhB-docent – volgt studenten op tijdens de stage en evalueert</w:t>
      </w:r>
    </w:p>
    <w:p w14:paraId="3A083DEC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Stagementor (bedrijf) – begeleidt de student op de werkvloer, vinkt logboeken af</w:t>
      </w:r>
    </w:p>
    <w:p w14:paraId="3A083DED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Administratie – beheert stageovereenkomsten en documenten</w:t>
      </w:r>
    </w:p>
    <w:p w14:paraId="3A083DEE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Wat moet de applicatie kunnen?</w:t>
      </w:r>
    </w:p>
    <w:p w14:paraId="3A083DEF" w14:textId="77777777" w:rsidR="00864FA8" w:rsidRDefault="00543701">
      <w:pPr>
        <w:spacing w:after="100"/>
      </w:pPr>
      <w:r>
        <w:t>De belangrijkste functionaliteiten zijn:</w:t>
      </w:r>
    </w:p>
    <w:p w14:paraId="3A083DF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Stagevoorstel indienen en laten beoordelen door de commissie</w:t>
      </w:r>
    </w:p>
    <w:p w14:paraId="3A083DF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Stageovereenkomst uploaden en opvolgen</w:t>
      </w:r>
    </w:p>
    <w:p w14:paraId="3A083DF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Wekelijks logboek bijhouden tijdens de stage</w:t>
      </w:r>
    </w:p>
    <w:p w14:paraId="3A083DF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Evaluaties invullen op basis van competenties (die aanpasbaar moeten zijn)</w:t>
      </w:r>
    </w:p>
    <w:p w14:paraId="3A083DF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Tussentijdse en finale evaluatie met scores en feedback</w:t>
      </w:r>
    </w:p>
    <w:p w14:paraId="3A083DF5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Eindoverzicht genereren per student</w:t>
      </w:r>
    </w:p>
    <w:p w14:paraId="3A083DF6" w14:textId="77777777" w:rsidR="00864FA8" w:rsidRDefault="00864FA8">
      <w:pPr>
        <w:pageBreakBefore/>
      </w:pPr>
    </w:p>
    <w:p w14:paraId="3A083DF7" w14:textId="77777777" w:rsidR="00864FA8" w:rsidRDefault="00543701">
      <w:pPr>
        <w:pStyle w:val="Heading1"/>
        <w:spacing w:before="300" w:after="150"/>
      </w:pPr>
      <w:r>
        <w:t>2. User Stories</w:t>
      </w:r>
    </w:p>
    <w:p w14:paraId="3A083DF8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Hieronder staan onze user stories. We gebruiken het formaat: Als [rol], wil ik [wat], zodat [waarom].</w:t>
      </w:r>
    </w:p>
    <w:p w14:paraId="3A083DF9" w14:textId="77777777" w:rsidR="00864FA8" w:rsidRDefault="00864FA8">
      <w:pPr>
        <w:spacing w:after="80"/>
        <w:rPr>
          <w:lang w:val="nl-BE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506"/>
        <w:gridCol w:w="3769"/>
        <w:gridCol w:w="3057"/>
      </w:tblGrid>
      <w:tr w:rsidR="00864FA8" w14:paraId="3A083DFE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DFA" w14:textId="77777777" w:rsidR="00864FA8" w:rsidRDefault="0054370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DFB" w14:textId="77777777" w:rsidR="00864FA8" w:rsidRDefault="00543701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DFC" w14:textId="77777777" w:rsidR="00864FA8" w:rsidRDefault="00543701">
            <w:r>
              <w:rPr>
                <w:b/>
                <w:bCs/>
                <w:sz w:val="20"/>
                <w:szCs w:val="20"/>
              </w:rPr>
              <w:t>Ik wil...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DFD" w14:textId="77777777" w:rsidR="00864FA8" w:rsidRDefault="00543701">
            <w:r>
              <w:rPr>
                <w:b/>
                <w:bCs/>
                <w:sz w:val="20"/>
                <w:szCs w:val="20"/>
              </w:rPr>
              <w:t>Zodat...</w:t>
            </w:r>
          </w:p>
        </w:tc>
      </w:tr>
      <w:tr w:rsidR="00864FA8" w14:paraId="3A083E03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DFF" w14:textId="77777777" w:rsidR="00864FA8" w:rsidRDefault="00543701">
            <w:r>
              <w:rPr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0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1" w14:textId="77777777" w:rsidR="00864FA8" w:rsidRDefault="00543701">
            <w:r>
              <w:rPr>
                <w:sz w:val="20"/>
                <w:szCs w:val="20"/>
                <w:lang w:val="nl-BE"/>
              </w:rPr>
              <w:t>een stagevoorstel indienen met de gegevens van het bedrijf, de opdracht en de periode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2" w14:textId="77777777" w:rsidR="00864FA8" w:rsidRDefault="00543701">
            <w:r>
              <w:rPr>
                <w:sz w:val="20"/>
                <w:szCs w:val="20"/>
                <w:lang w:val="nl-BE"/>
              </w:rPr>
              <w:t>de stagecommissie mijn voorstel kan bekijken en beoordelen</w:t>
            </w:r>
          </w:p>
        </w:tc>
      </w:tr>
      <w:tr w:rsidR="00864FA8" w14:paraId="3A083E08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4" w14:textId="77777777" w:rsidR="00864FA8" w:rsidRDefault="00543701">
            <w:r>
              <w:rPr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5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6" w14:textId="77777777" w:rsidR="00864FA8" w:rsidRDefault="00543701">
            <w:r>
              <w:rPr>
                <w:sz w:val="20"/>
                <w:szCs w:val="20"/>
                <w:lang w:val="nl-BE"/>
              </w:rPr>
              <w:t>kunnen zien wat de status is van mijn stagevoorstel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7" w14:textId="77777777" w:rsidR="00864FA8" w:rsidRDefault="00543701">
            <w:r>
              <w:rPr>
                <w:sz w:val="20"/>
                <w:szCs w:val="20"/>
                <w:lang w:val="nl-BE"/>
              </w:rPr>
              <w:t>ik weet of het goedgekeurd is of niet</w:t>
            </w:r>
          </w:p>
        </w:tc>
      </w:tr>
      <w:tr w:rsidR="00864FA8" w14:paraId="3A083E0D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9" w14:textId="77777777" w:rsidR="00864FA8" w:rsidRDefault="00543701">
            <w:r>
              <w:rPr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A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B" w14:textId="77777777" w:rsidR="00864FA8" w:rsidRDefault="00543701">
            <w:r>
              <w:rPr>
                <w:sz w:val="20"/>
                <w:szCs w:val="20"/>
                <w:lang w:val="nl-BE"/>
              </w:rPr>
              <w:t>feedback krijgen als mijn voorstel aangepast moet worden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C" w14:textId="77777777" w:rsidR="00864FA8" w:rsidRDefault="00543701">
            <w:r>
              <w:rPr>
                <w:sz w:val="20"/>
                <w:szCs w:val="20"/>
                <w:lang w:val="nl-BE"/>
              </w:rPr>
              <w:t>ik weet wat ik moet veranderen</w:t>
            </w:r>
          </w:p>
        </w:tc>
      </w:tr>
      <w:tr w:rsidR="00864FA8" w14:paraId="3A083E12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E" w14:textId="77777777" w:rsidR="00864FA8" w:rsidRDefault="00543701">
            <w:r>
              <w:rPr>
                <w:b/>
                <w:bCs/>
                <w:sz w:val="20"/>
                <w:szCs w:val="20"/>
              </w:rPr>
              <w:t>US-04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0F" w14:textId="77777777" w:rsidR="00864FA8" w:rsidRDefault="00543701">
            <w:r>
              <w:rPr>
                <w:sz w:val="20"/>
                <w:szCs w:val="20"/>
              </w:rPr>
              <w:t>Stagecommissie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0" w14:textId="77777777" w:rsidR="00864FA8" w:rsidRDefault="00543701">
            <w:r>
              <w:rPr>
                <w:sz w:val="20"/>
                <w:szCs w:val="20"/>
                <w:lang w:val="nl-BE"/>
              </w:rPr>
              <w:t>alle ingediende voorstellen in een lijst zien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1" w14:textId="77777777" w:rsidR="00864FA8" w:rsidRDefault="00543701">
            <w:r>
              <w:rPr>
                <w:sz w:val="20"/>
                <w:szCs w:val="20"/>
                <w:lang w:val="nl-BE"/>
              </w:rPr>
              <w:t>ik ze makkelijk kan overlopen</w:t>
            </w:r>
          </w:p>
        </w:tc>
      </w:tr>
      <w:tr w:rsidR="00864FA8" w14:paraId="3A083E17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3" w14:textId="77777777" w:rsidR="00864FA8" w:rsidRDefault="00543701">
            <w:r>
              <w:rPr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4" w14:textId="77777777" w:rsidR="00864FA8" w:rsidRDefault="00543701">
            <w:r>
              <w:rPr>
                <w:sz w:val="20"/>
                <w:szCs w:val="20"/>
              </w:rPr>
              <w:t>Stagecommissie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5" w14:textId="77777777" w:rsidR="00864FA8" w:rsidRDefault="00543701">
            <w:r>
              <w:rPr>
                <w:sz w:val="20"/>
                <w:szCs w:val="20"/>
                <w:lang w:val="nl-BE"/>
              </w:rPr>
              <w:t>een voorstel goedkeuren, afkeuren of terugsturen met feedback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6" w14:textId="77777777" w:rsidR="00864FA8" w:rsidRDefault="00543701">
            <w:r>
              <w:rPr>
                <w:sz w:val="20"/>
                <w:szCs w:val="20"/>
                <w:lang w:val="nl-BE"/>
              </w:rPr>
              <w:t>studenten weten of ze verder kunnen</w:t>
            </w:r>
          </w:p>
        </w:tc>
      </w:tr>
      <w:tr w:rsidR="00864FA8" w14:paraId="3A083E1C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8" w14:textId="77777777" w:rsidR="00864FA8" w:rsidRDefault="00543701">
            <w:r>
              <w:rPr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9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A" w14:textId="77777777" w:rsidR="00864FA8" w:rsidRDefault="00543701">
            <w:r>
              <w:rPr>
                <w:sz w:val="20"/>
                <w:szCs w:val="20"/>
                <w:lang w:val="nl-BE"/>
              </w:rPr>
              <w:t>mijn stageovereenkomst uploaden na goedkeuring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B" w14:textId="77777777" w:rsidR="00864FA8" w:rsidRDefault="00543701">
            <w:r>
              <w:rPr>
                <w:sz w:val="20"/>
                <w:szCs w:val="20"/>
                <w:lang w:val="nl-BE"/>
              </w:rPr>
              <w:t xml:space="preserve">de administratie het </w:t>
            </w:r>
            <w:r>
              <w:rPr>
                <w:sz w:val="20"/>
                <w:szCs w:val="20"/>
                <w:lang w:val="nl-BE"/>
              </w:rPr>
              <w:t>document kan controleren</w:t>
            </w:r>
          </w:p>
        </w:tc>
      </w:tr>
      <w:tr w:rsidR="00864FA8" w14:paraId="3A083E21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D" w14:textId="77777777" w:rsidR="00864FA8" w:rsidRDefault="00543701">
            <w:r>
              <w:rPr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E" w14:textId="77777777" w:rsidR="00864FA8" w:rsidRDefault="00543701">
            <w:r>
              <w:rPr>
                <w:sz w:val="20"/>
                <w:szCs w:val="20"/>
              </w:rPr>
              <w:t>Administratie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1F" w14:textId="77777777" w:rsidR="00864FA8" w:rsidRDefault="00543701">
            <w:r>
              <w:rPr>
                <w:sz w:val="20"/>
                <w:szCs w:val="20"/>
                <w:lang w:val="nl-BE"/>
              </w:rPr>
              <w:t>zien welke studenten hun overeenkomst al hebben ingediend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0" w14:textId="77777777" w:rsidR="00864FA8" w:rsidRDefault="00543701">
            <w:r>
              <w:rPr>
                <w:sz w:val="20"/>
                <w:szCs w:val="20"/>
                <w:lang w:val="nl-BE"/>
              </w:rPr>
              <w:t>ik kan opvolgen of alle papieren in orde zijn</w:t>
            </w:r>
          </w:p>
        </w:tc>
      </w:tr>
      <w:tr w:rsidR="00864FA8" w14:paraId="3A083E26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2" w14:textId="77777777" w:rsidR="00864FA8" w:rsidRDefault="00543701">
            <w:r>
              <w:rPr>
                <w:b/>
                <w:bCs/>
                <w:sz w:val="20"/>
                <w:szCs w:val="20"/>
              </w:rPr>
              <w:t>US-08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3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4" w14:textId="77777777" w:rsidR="00864FA8" w:rsidRDefault="00543701">
            <w:r>
              <w:rPr>
                <w:sz w:val="20"/>
                <w:szCs w:val="20"/>
                <w:lang w:val="nl-BE"/>
              </w:rPr>
              <w:t>wekelijks een logboek invullen met wat ik gedaan heb, een reflectie en eventuele problemen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5" w14:textId="77777777" w:rsidR="00864FA8" w:rsidRDefault="00543701">
            <w:r>
              <w:rPr>
                <w:sz w:val="20"/>
                <w:szCs w:val="20"/>
                <w:lang w:val="nl-BE"/>
              </w:rPr>
              <w:t>mijn werk tijdens de stage gedocumenteerd wordt</w:t>
            </w:r>
          </w:p>
        </w:tc>
      </w:tr>
      <w:tr w:rsidR="00864FA8" w14:paraId="3A083E2B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7" w14:textId="77777777" w:rsidR="00864FA8" w:rsidRDefault="00543701">
            <w:r>
              <w:rPr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8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9" w14:textId="77777777" w:rsidR="00864FA8" w:rsidRDefault="00543701">
            <w:r>
              <w:rPr>
                <w:sz w:val="20"/>
                <w:szCs w:val="20"/>
                <w:lang w:val="nl-BE"/>
              </w:rPr>
              <w:t>de logboeken van mijn studenten kunnen lezen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A" w14:textId="77777777" w:rsidR="00864FA8" w:rsidRDefault="00543701">
            <w:r>
              <w:rPr>
                <w:sz w:val="20"/>
                <w:szCs w:val="20"/>
                <w:lang w:val="nl-BE"/>
              </w:rPr>
              <w:t>ik hun voortgang kan opvolgen</w:t>
            </w:r>
          </w:p>
        </w:tc>
      </w:tr>
      <w:tr w:rsidR="00864FA8" w14:paraId="3A083E30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C" w14:textId="77777777" w:rsidR="00864FA8" w:rsidRDefault="00543701">
            <w:r>
              <w:rPr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D" w14:textId="77777777" w:rsidR="00864FA8" w:rsidRDefault="00543701">
            <w:r>
              <w:rPr>
                <w:sz w:val="20"/>
                <w:szCs w:val="20"/>
              </w:rPr>
              <w:t>Stagementor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E" w14:textId="77777777" w:rsidR="00864FA8" w:rsidRDefault="00543701">
            <w:r>
              <w:rPr>
                <w:sz w:val="20"/>
                <w:szCs w:val="20"/>
                <w:lang w:val="nl-BE"/>
              </w:rPr>
              <w:t>het logboek van mijn student per week afvinken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2F" w14:textId="77777777" w:rsidR="00864FA8" w:rsidRDefault="00543701">
            <w:r>
              <w:rPr>
                <w:sz w:val="20"/>
                <w:szCs w:val="20"/>
                <w:lang w:val="nl-BE"/>
              </w:rPr>
              <w:t xml:space="preserve">ik bevestig dat de beschreven taken </w:t>
            </w:r>
            <w:r>
              <w:rPr>
                <w:sz w:val="20"/>
                <w:szCs w:val="20"/>
                <w:lang w:val="nl-BE"/>
              </w:rPr>
              <w:t>kloppen</w:t>
            </w:r>
          </w:p>
        </w:tc>
      </w:tr>
      <w:tr w:rsidR="00864FA8" w14:paraId="3A083E35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1" w14:textId="77777777" w:rsidR="00864FA8" w:rsidRDefault="00543701">
            <w:r>
              <w:rPr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2" w14:textId="77777777" w:rsidR="00864FA8" w:rsidRDefault="005437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3" w14:textId="77777777" w:rsidR="00864FA8" w:rsidRDefault="00543701">
            <w:r>
              <w:rPr>
                <w:sz w:val="20"/>
                <w:szCs w:val="20"/>
                <w:lang w:val="nl-BE"/>
              </w:rPr>
              <w:t>competenties kunnen toevoegen, aanpassen en verwijderen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4" w14:textId="77777777" w:rsidR="00864FA8" w:rsidRDefault="00543701">
            <w:r>
              <w:rPr>
                <w:sz w:val="20"/>
                <w:szCs w:val="20"/>
                <w:lang w:val="nl-BE"/>
              </w:rPr>
              <w:t>de evaluatie altijd up-to-date is met het huidige beleid</w:t>
            </w:r>
          </w:p>
        </w:tc>
      </w:tr>
      <w:tr w:rsidR="00864FA8" w14:paraId="3A083E3A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6" w14:textId="77777777" w:rsidR="00864FA8" w:rsidRDefault="00543701">
            <w:r>
              <w:rPr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7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8" w14:textId="77777777" w:rsidR="00864FA8" w:rsidRDefault="00543701">
            <w:r>
              <w:rPr>
                <w:sz w:val="20"/>
                <w:szCs w:val="20"/>
                <w:lang w:val="nl-BE"/>
              </w:rPr>
              <w:t>per competentie een score geven aan een student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9" w14:textId="77777777" w:rsidR="00864FA8" w:rsidRDefault="00543701">
            <w:r>
              <w:rPr>
                <w:sz w:val="20"/>
                <w:szCs w:val="20"/>
              </w:rPr>
              <w:t>de evaluatie gestructureerd verloopt</w:t>
            </w:r>
          </w:p>
        </w:tc>
      </w:tr>
      <w:tr w:rsidR="00864FA8" w14:paraId="3A083E3F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B" w14:textId="77777777" w:rsidR="00864FA8" w:rsidRDefault="00543701">
            <w:r>
              <w:rPr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C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D" w14:textId="77777777" w:rsidR="00864FA8" w:rsidRDefault="00543701">
            <w:r>
              <w:rPr>
                <w:sz w:val="20"/>
                <w:szCs w:val="20"/>
                <w:lang w:val="nl-BE"/>
              </w:rPr>
              <w:t>per competentie beschrijven wat ik geleerd heb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3E" w14:textId="77777777" w:rsidR="00864FA8" w:rsidRDefault="00543701">
            <w:r>
              <w:rPr>
                <w:sz w:val="20"/>
                <w:szCs w:val="20"/>
                <w:lang w:val="nl-BE"/>
              </w:rPr>
              <w:t>ik kan aantonen wat mijn vorderingen zijn</w:t>
            </w:r>
          </w:p>
        </w:tc>
      </w:tr>
      <w:tr w:rsidR="00864FA8" w14:paraId="3A083E44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0" w14:textId="77777777" w:rsidR="00864FA8" w:rsidRDefault="00543701">
            <w:r>
              <w:rPr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1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2" w14:textId="77777777" w:rsidR="00864FA8" w:rsidRDefault="00543701">
            <w:r>
              <w:rPr>
                <w:sz w:val="20"/>
                <w:szCs w:val="20"/>
              </w:rPr>
              <w:t>feedback geven per competentie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3" w14:textId="77777777" w:rsidR="00864FA8" w:rsidRDefault="00543701">
            <w:r>
              <w:rPr>
                <w:sz w:val="20"/>
                <w:szCs w:val="20"/>
                <w:lang w:val="nl-BE"/>
              </w:rPr>
              <w:t>de student weet waar die nog aan moet werken</w:t>
            </w:r>
          </w:p>
        </w:tc>
      </w:tr>
      <w:tr w:rsidR="00864FA8" w14:paraId="3A083E49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5" w14:textId="77777777" w:rsidR="00864FA8" w:rsidRDefault="00543701">
            <w:r>
              <w:rPr>
                <w:b/>
                <w:bCs/>
                <w:sz w:val="20"/>
                <w:szCs w:val="20"/>
              </w:rPr>
              <w:t>US-15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6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7" w14:textId="77777777" w:rsidR="00864FA8" w:rsidRDefault="00543701">
            <w:r>
              <w:rPr>
                <w:sz w:val="20"/>
                <w:szCs w:val="20"/>
                <w:lang w:val="nl-BE"/>
              </w:rPr>
              <w:t>een tussentijdse evaluatie kunnen doen met feedback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8" w14:textId="77777777" w:rsidR="00864FA8" w:rsidRDefault="00543701">
            <w:r>
              <w:rPr>
                <w:sz w:val="20"/>
                <w:szCs w:val="20"/>
              </w:rPr>
              <w:t>problemen vroeg opgemerkt worden</w:t>
            </w:r>
          </w:p>
        </w:tc>
      </w:tr>
      <w:tr w:rsidR="00864FA8" w14:paraId="3A083E4E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A" w14:textId="77777777" w:rsidR="00864FA8" w:rsidRDefault="00543701">
            <w:r>
              <w:rPr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B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C" w14:textId="77777777" w:rsidR="00864FA8" w:rsidRDefault="00543701">
            <w:r>
              <w:rPr>
                <w:sz w:val="20"/>
                <w:szCs w:val="20"/>
                <w:lang w:val="nl-BE"/>
              </w:rPr>
              <w:t>een finale evaluatie invullen met scores op alle competenties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D" w14:textId="77777777" w:rsidR="00864FA8" w:rsidRDefault="00543701">
            <w:r>
              <w:rPr>
                <w:sz w:val="20"/>
                <w:szCs w:val="20"/>
                <w:lang w:val="nl-BE"/>
              </w:rPr>
              <w:t>het eindresultaat van de student officieel vastgelegd is</w:t>
            </w:r>
          </w:p>
        </w:tc>
      </w:tr>
      <w:tr w:rsidR="00864FA8" w14:paraId="3A083E53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4F" w14:textId="77777777" w:rsidR="00864FA8" w:rsidRDefault="00543701">
            <w:r>
              <w:rPr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0" w14:textId="77777777" w:rsidR="00864FA8" w:rsidRDefault="00543701">
            <w:r>
              <w:rPr>
                <w:sz w:val="20"/>
                <w:szCs w:val="20"/>
              </w:rPr>
              <w:t>EhB-docent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1" w14:textId="77777777" w:rsidR="00864FA8" w:rsidRDefault="00543701">
            <w:r>
              <w:rPr>
                <w:sz w:val="20"/>
                <w:szCs w:val="20"/>
                <w:lang w:val="nl-BE"/>
              </w:rPr>
              <w:t xml:space="preserve">een eindoverzicht per student kunnen </w:t>
            </w:r>
            <w:r>
              <w:rPr>
                <w:sz w:val="20"/>
                <w:szCs w:val="20"/>
                <w:lang w:val="nl-BE"/>
              </w:rPr>
              <w:t>bekijken/genereren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2" w14:textId="77777777" w:rsidR="00864FA8" w:rsidRDefault="00543701">
            <w:r>
              <w:rPr>
                <w:sz w:val="20"/>
                <w:szCs w:val="20"/>
                <w:lang w:val="nl-BE"/>
              </w:rPr>
              <w:t>ik een compleet rapport heb</w:t>
            </w:r>
          </w:p>
        </w:tc>
      </w:tr>
      <w:tr w:rsidR="00864FA8" w14:paraId="3A083E58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4" w14:textId="77777777" w:rsidR="00864FA8" w:rsidRDefault="00543701">
            <w:r>
              <w:rPr>
                <w:b/>
                <w:bCs/>
                <w:sz w:val="20"/>
                <w:szCs w:val="20"/>
              </w:rPr>
              <w:t>US-18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5" w14:textId="77777777" w:rsidR="00864FA8" w:rsidRDefault="00543701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6" w14:textId="77777777" w:rsidR="00864FA8" w:rsidRDefault="00543701">
            <w:r>
              <w:rPr>
                <w:sz w:val="20"/>
                <w:szCs w:val="20"/>
                <w:lang w:val="nl-BE"/>
              </w:rPr>
              <w:t>mijn eindresultaat kunnen bekijken met alle scores en feedback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7" w14:textId="77777777" w:rsidR="00864FA8" w:rsidRDefault="00543701">
            <w:r>
              <w:rPr>
                <w:sz w:val="20"/>
                <w:szCs w:val="20"/>
                <w:lang w:val="nl-BE"/>
              </w:rPr>
              <w:t>ik weet hoe ik beoordeeld ben</w:t>
            </w:r>
          </w:p>
        </w:tc>
      </w:tr>
      <w:tr w:rsidR="00864FA8" w14:paraId="3A083E5D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9" w14:textId="77777777" w:rsidR="00864FA8" w:rsidRDefault="00543701">
            <w:r>
              <w:rPr>
                <w:b/>
                <w:bCs/>
                <w:sz w:val="20"/>
                <w:szCs w:val="20"/>
              </w:rPr>
              <w:lastRenderedPageBreak/>
              <w:t>US-19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A" w14:textId="77777777" w:rsidR="00864FA8" w:rsidRDefault="00543701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B" w14:textId="77777777" w:rsidR="00864FA8" w:rsidRDefault="00543701">
            <w:r>
              <w:rPr>
                <w:sz w:val="20"/>
                <w:szCs w:val="20"/>
                <w:lang w:val="nl-BE"/>
              </w:rPr>
              <w:t>gebruikers en hun rollen kunnen beheren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C" w14:textId="77777777" w:rsidR="00864FA8" w:rsidRDefault="00543701">
            <w:r>
              <w:rPr>
                <w:sz w:val="20"/>
                <w:szCs w:val="20"/>
                <w:lang w:val="nl-BE"/>
              </w:rPr>
              <w:t>alleen de juiste mensen toegang hebben tot de juiste functies</w:t>
            </w:r>
          </w:p>
        </w:tc>
      </w:tr>
      <w:tr w:rsidR="00864FA8" w14:paraId="3A083E62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E" w14:textId="77777777" w:rsidR="00864FA8" w:rsidRDefault="00543701">
            <w:r>
              <w:rPr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150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5F" w14:textId="77777777" w:rsidR="00864FA8" w:rsidRDefault="00543701">
            <w:r>
              <w:rPr>
                <w:sz w:val="20"/>
                <w:szCs w:val="20"/>
              </w:rPr>
              <w:t>Alle gebruikers</w:t>
            </w:r>
          </w:p>
        </w:tc>
        <w:tc>
          <w:tcPr>
            <w:tcW w:w="376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60" w14:textId="77777777" w:rsidR="00864FA8" w:rsidRDefault="00543701">
            <w:r>
              <w:rPr>
                <w:sz w:val="20"/>
                <w:szCs w:val="20"/>
                <w:lang w:val="nl-BE"/>
              </w:rPr>
              <w:t>een melding krijgen als er iets verandert dat mij aangaat</w:t>
            </w:r>
          </w:p>
        </w:tc>
        <w:tc>
          <w:tcPr>
            <w:tcW w:w="30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61" w14:textId="77777777" w:rsidR="00864FA8" w:rsidRDefault="00543701">
            <w:r>
              <w:rPr>
                <w:sz w:val="20"/>
                <w:szCs w:val="20"/>
                <w:lang w:val="nl-BE"/>
              </w:rPr>
              <w:t>ik altijd op de hoogte ben</w:t>
            </w:r>
          </w:p>
        </w:tc>
      </w:tr>
    </w:tbl>
    <w:p w14:paraId="3A083E63" w14:textId="77777777" w:rsidR="00864FA8" w:rsidRDefault="00864FA8">
      <w:pPr>
        <w:pageBreakBefore/>
        <w:rPr>
          <w:lang w:val="nl-BE"/>
        </w:rPr>
      </w:pPr>
    </w:p>
    <w:p w14:paraId="3A083E64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3. Acceptatiecriteria</w:t>
      </w:r>
    </w:p>
    <w:p w14:paraId="3A083E65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 xml:space="preserve">Hieronder beschrijven we wanneer we een user story als "klaar" beschouwen. Dit zijn de voorwaarden </w:t>
      </w:r>
      <w:r>
        <w:rPr>
          <w:lang w:val="nl-BE"/>
        </w:rPr>
        <w:t>waaraan voldaan moet zijn.</w:t>
      </w:r>
    </w:p>
    <w:p w14:paraId="3A083E66" w14:textId="77777777" w:rsidR="00864FA8" w:rsidRDefault="00864FA8">
      <w:pPr>
        <w:spacing w:after="80"/>
        <w:rPr>
          <w:lang w:val="nl-BE"/>
        </w:rPr>
      </w:pPr>
    </w:p>
    <w:p w14:paraId="3A083E67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Algemeen (geldt voor alles)</w:t>
      </w:r>
    </w:p>
    <w:p w14:paraId="3A083E68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De code werkt zonder errors</w:t>
      </w:r>
    </w:p>
    <w:p w14:paraId="3A083E6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Het is getest (manueel of met tests)</w:t>
      </w:r>
    </w:p>
    <w:p w14:paraId="3A083E6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code is op GitHub gezet via een pull request</w:t>
      </w:r>
    </w:p>
    <w:p w14:paraId="3A083E6B" w14:textId="77777777" w:rsidR="00864FA8" w:rsidRDefault="00864FA8">
      <w:pPr>
        <w:spacing w:after="80"/>
        <w:rPr>
          <w:lang w:val="nl-BE"/>
        </w:rPr>
      </w:pPr>
    </w:p>
    <w:p w14:paraId="3A083E6C" w14:textId="77777777" w:rsidR="00864FA8" w:rsidRDefault="00543701">
      <w:pPr>
        <w:spacing w:after="100"/>
      </w:pPr>
      <w:r>
        <w:rPr>
          <w:b/>
          <w:bCs/>
        </w:rPr>
        <w:t>US-01: Stagevoorstel indienen</w:t>
      </w:r>
    </w:p>
    <w:p w14:paraId="3A083E6D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Er is een formulier met velden voor bedrijf, contactpersoon, opdracht, en stageperiode</w:t>
      </w:r>
    </w:p>
    <w:p w14:paraId="3A083E6E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Alle verplichte velden moeten ingevuld zijn anders krijg je een foutmelding</w:t>
      </w:r>
    </w:p>
    <w:p w14:paraId="3A083E6F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Na indienen krijgt het voorstel de status "Ingediend"</w:t>
      </w:r>
    </w:p>
    <w:p w14:paraId="3A083E7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Het voorstel verschijnt in de lijst van de stagecommissie</w:t>
      </w:r>
    </w:p>
    <w:p w14:paraId="3A083E71" w14:textId="77777777" w:rsidR="00864FA8" w:rsidRDefault="00864FA8">
      <w:pPr>
        <w:spacing w:after="80"/>
        <w:rPr>
          <w:lang w:val="nl-BE"/>
        </w:rPr>
      </w:pPr>
    </w:p>
    <w:p w14:paraId="3A083E72" w14:textId="77777777" w:rsidR="00864FA8" w:rsidRDefault="00543701">
      <w:pPr>
        <w:spacing w:after="100"/>
      </w:pPr>
      <w:r>
        <w:rPr>
          <w:b/>
          <w:bCs/>
        </w:rPr>
        <w:t>US-05: Voorstel beoordelen</w:t>
      </w:r>
    </w:p>
    <w:p w14:paraId="3A083E7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De </w:t>
      </w:r>
      <w:r>
        <w:rPr>
          <w:lang w:val="nl-BE"/>
        </w:rPr>
        <w:t>commissie kan een voorstel openen en de details bekijken</w:t>
      </w:r>
    </w:p>
    <w:p w14:paraId="3A083E7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Er zijn 3 knoppen: Goedkeuren, Afkeuren, Aanpassingen vereist</w:t>
      </w:r>
    </w:p>
    <w:p w14:paraId="3A083E75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Bij "Aanpassingen vereist" moet feedback ingevuld worden</w:t>
      </w:r>
    </w:p>
    <w:p w14:paraId="3A083E76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student kan de nieuwe status zien</w:t>
      </w:r>
    </w:p>
    <w:p w14:paraId="3A083E77" w14:textId="77777777" w:rsidR="00864FA8" w:rsidRDefault="00864FA8">
      <w:pPr>
        <w:spacing w:after="80"/>
        <w:rPr>
          <w:lang w:val="nl-BE"/>
        </w:rPr>
      </w:pPr>
    </w:p>
    <w:p w14:paraId="3A083E78" w14:textId="77777777" w:rsidR="00864FA8" w:rsidRDefault="00543701">
      <w:pPr>
        <w:spacing w:after="100"/>
      </w:pPr>
      <w:r>
        <w:rPr>
          <w:b/>
          <w:bCs/>
        </w:rPr>
        <w:t>US-06: Overeenkomst uploaden</w:t>
      </w:r>
    </w:p>
    <w:p w14:paraId="3A083E7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Upload is alleen mogelijk als het voorstel goedgekeurd is</w:t>
      </w:r>
    </w:p>
    <w:p w14:paraId="3A083E7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Alleen PDF-bestanden worden geaccepteerd</w:t>
      </w:r>
    </w:p>
    <w:p w14:paraId="3A083E7B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administratie kan het document bekijken en markeren als ontvangen of onvolledig</w:t>
      </w:r>
    </w:p>
    <w:p w14:paraId="3A083E7C" w14:textId="77777777" w:rsidR="00864FA8" w:rsidRDefault="00864FA8">
      <w:pPr>
        <w:spacing w:after="80"/>
        <w:rPr>
          <w:lang w:val="nl-BE"/>
        </w:rPr>
      </w:pPr>
    </w:p>
    <w:p w14:paraId="3A083E7D" w14:textId="77777777" w:rsidR="00864FA8" w:rsidRDefault="00543701">
      <w:pPr>
        <w:spacing w:after="100"/>
      </w:pPr>
      <w:r>
        <w:rPr>
          <w:b/>
          <w:bCs/>
        </w:rPr>
        <w:t>US-08: Logboek invullen</w:t>
      </w:r>
    </w:p>
    <w:p w14:paraId="3A083E7E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student ziet een lijst van alle weken van de stageperiode</w:t>
      </w:r>
    </w:p>
    <w:p w14:paraId="3A083E7F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Per week kan je taken, reflectie en problemen/leerpunten invullen</w:t>
      </w:r>
    </w:p>
    <w:p w14:paraId="3A083E8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Je kan opslaan als concept of definitief indienen</w:t>
      </w:r>
    </w:p>
    <w:p w14:paraId="3A083E8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mentor kan het logboek afvinken</w:t>
      </w:r>
    </w:p>
    <w:p w14:paraId="3A083E82" w14:textId="77777777" w:rsidR="00864FA8" w:rsidRDefault="00864FA8">
      <w:pPr>
        <w:spacing w:after="80"/>
        <w:rPr>
          <w:lang w:val="nl-BE"/>
        </w:rPr>
      </w:pPr>
    </w:p>
    <w:p w14:paraId="3A083E83" w14:textId="77777777" w:rsidR="00864FA8" w:rsidRDefault="00543701">
      <w:pPr>
        <w:spacing w:after="100"/>
      </w:pPr>
      <w:r>
        <w:rPr>
          <w:b/>
          <w:bCs/>
        </w:rPr>
        <w:t>US-11: Competenties beheren</w:t>
      </w:r>
    </w:p>
    <w:p w14:paraId="3A083E8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Admin kan competenties toevoegen met een naam, beschrijving en gewicht</w:t>
      </w:r>
    </w:p>
    <w:p w14:paraId="3A083E85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Competenties kunnen aangepast en verwijderd worden</w:t>
      </w:r>
    </w:p>
    <w:p w14:paraId="3A083E86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Competenties zijn NIET hardgecodeerd in de code</w:t>
      </w:r>
    </w:p>
    <w:p w14:paraId="3A083E87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Oude evaluaties blijven werken als competenties veranderen</w:t>
      </w:r>
    </w:p>
    <w:p w14:paraId="3A083E88" w14:textId="77777777" w:rsidR="00864FA8" w:rsidRDefault="00864FA8">
      <w:pPr>
        <w:spacing w:after="80"/>
        <w:rPr>
          <w:lang w:val="nl-BE"/>
        </w:rPr>
      </w:pPr>
    </w:p>
    <w:p w14:paraId="3A083E89" w14:textId="77777777" w:rsidR="00864FA8" w:rsidRDefault="00543701">
      <w:pPr>
        <w:spacing w:after="100"/>
      </w:pPr>
      <w:r>
        <w:rPr>
          <w:b/>
          <w:bCs/>
        </w:rPr>
        <w:lastRenderedPageBreak/>
        <w:t>US-16: Finale evaluatie</w:t>
      </w:r>
    </w:p>
    <w:p w14:paraId="3A083E8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Alle competenties worden getoond met een veld om een score in te vullen</w:t>
      </w:r>
    </w:p>
    <w:p w14:paraId="3A083E8B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eindscore wordt automatisch berekend op basis van de gewichten</w:t>
      </w:r>
    </w:p>
    <w:p w14:paraId="3A083E8C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docent kan feedback geven per competentie</w:t>
      </w:r>
    </w:p>
    <w:p w14:paraId="3A083E8D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Na afronden kan de evaluatie niet meer gewijzigd worden</w:t>
      </w:r>
    </w:p>
    <w:p w14:paraId="3A083E8E" w14:textId="77777777" w:rsidR="00864FA8" w:rsidRDefault="00864FA8">
      <w:pPr>
        <w:spacing w:after="80"/>
        <w:rPr>
          <w:lang w:val="nl-BE"/>
        </w:rPr>
      </w:pPr>
    </w:p>
    <w:p w14:paraId="3A083E8F" w14:textId="77777777" w:rsidR="00864FA8" w:rsidRDefault="00864FA8">
      <w:pPr>
        <w:pageBreakBefore/>
        <w:rPr>
          <w:lang w:val="nl-BE"/>
        </w:rPr>
      </w:pPr>
    </w:p>
    <w:p w14:paraId="3A083E90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4. Software Architectuur</w:t>
      </w:r>
    </w:p>
    <w:p w14:paraId="3A083E91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Hoe is de applicatie opgebouwd?</w:t>
      </w:r>
    </w:p>
    <w:p w14:paraId="3A083E92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 xml:space="preserve">Onze applicatie bestaat uit 3 </w:t>
      </w:r>
      <w:r>
        <w:rPr>
          <w:lang w:val="nl-BE"/>
        </w:rPr>
        <w:t>lagen:</w:t>
      </w:r>
    </w:p>
    <w:p w14:paraId="3A083E93" w14:textId="77777777" w:rsidR="00864FA8" w:rsidRDefault="00864FA8">
      <w:pPr>
        <w:spacing w:after="80"/>
        <w:rPr>
          <w:lang w:val="nl-BE"/>
        </w:rPr>
      </w:pPr>
    </w:p>
    <w:p w14:paraId="3A083E94" w14:textId="77777777" w:rsidR="00864FA8" w:rsidRDefault="00543701">
      <w:pPr>
        <w:spacing w:after="100"/>
      </w:pPr>
      <w:r>
        <w:rPr>
          <w:b/>
          <w:bCs/>
          <w:lang w:val="nl-BE"/>
        </w:rPr>
        <w:t>Frontend (wat de gebruiker ziet)</w:t>
      </w:r>
    </w:p>
    <w:p w14:paraId="3A083E95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Gebouwd met React</w:t>
      </w:r>
    </w:p>
    <w:p w14:paraId="3A083E96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gebruiker opent de app in de browser</w:t>
      </w:r>
    </w:p>
    <w:p w14:paraId="3A083E97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Afhankelijk van je rol (student, docent, ...) zie je een ander dashboard</w:t>
      </w:r>
    </w:p>
    <w:p w14:paraId="3A083E98" w14:textId="77777777" w:rsidR="00864FA8" w:rsidRDefault="00864FA8">
      <w:pPr>
        <w:spacing w:after="80"/>
        <w:rPr>
          <w:lang w:val="nl-BE"/>
        </w:rPr>
      </w:pPr>
    </w:p>
    <w:p w14:paraId="3A083E99" w14:textId="77777777" w:rsidR="00864FA8" w:rsidRDefault="00543701">
      <w:pPr>
        <w:spacing w:after="100"/>
      </w:pPr>
      <w:r>
        <w:rPr>
          <w:b/>
          <w:bCs/>
        </w:rPr>
        <w:t>Backend / API (de logica)</w:t>
      </w:r>
    </w:p>
    <w:p w14:paraId="3A083E9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Gebouwd met Node.js + Express</w:t>
      </w:r>
    </w:p>
    <w:p w14:paraId="3A083E9B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Verwerkt alle aanvragen van de frontend</w:t>
      </w:r>
    </w:p>
    <w:p w14:paraId="3A083E9C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Controleert wie je bent en wat je mag doen (authenticatie + autorisatie)</w:t>
      </w:r>
    </w:p>
    <w:p w14:paraId="3A083E9D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Bevat de regels, bv: je kan pas een overeenkomst uploaden als je voorstel goedgekeurd is</w:t>
      </w:r>
    </w:p>
    <w:p w14:paraId="3A083E9E" w14:textId="77777777" w:rsidR="00864FA8" w:rsidRDefault="00864FA8">
      <w:pPr>
        <w:spacing w:after="80"/>
        <w:rPr>
          <w:lang w:val="nl-BE"/>
        </w:rPr>
      </w:pPr>
    </w:p>
    <w:p w14:paraId="3A083E9F" w14:textId="77777777" w:rsidR="00864FA8" w:rsidRDefault="00543701">
      <w:pPr>
        <w:spacing w:after="100"/>
      </w:pPr>
      <w:r>
        <w:rPr>
          <w:b/>
          <w:bCs/>
          <w:lang w:val="nl-BE"/>
        </w:rPr>
        <w:t>Database (waar de data staat)</w:t>
      </w:r>
    </w:p>
    <w:p w14:paraId="3A083EA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TBD; persoonlijk voorkeur PostgreSQL</w:t>
      </w:r>
    </w:p>
    <w:p w14:paraId="3A083EA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Slaat </w:t>
      </w:r>
      <w:r>
        <w:rPr>
          <w:lang w:val="nl-BE"/>
        </w:rPr>
        <w:t>alle gegevens op: gebruikers, voorstellen, logboeken, evaluaties, ...</w:t>
      </w:r>
    </w:p>
    <w:p w14:paraId="3A083EA2" w14:textId="77777777" w:rsidR="00864FA8" w:rsidRDefault="00864FA8">
      <w:pPr>
        <w:spacing w:after="80"/>
        <w:rPr>
          <w:lang w:val="nl-BE"/>
        </w:rPr>
      </w:pPr>
    </w:p>
    <w:p w14:paraId="3A083EA3" w14:textId="77777777" w:rsidR="00864FA8" w:rsidRDefault="00543701">
      <w:pPr>
        <w:spacing w:after="100"/>
      </w:pPr>
      <w:r>
        <w:rPr>
          <w:b/>
          <w:bCs/>
        </w:rPr>
        <w:t>Bestandsopslag</w:t>
      </w:r>
    </w:p>
    <w:p w14:paraId="3A083EA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Geüploade bestanden (stageovereenkomsten) worden apart opgeslagen</w:t>
      </w:r>
    </w:p>
    <w:p w14:paraId="3A083EA5" w14:textId="77777777" w:rsidR="00864FA8" w:rsidRDefault="00864FA8">
      <w:pPr>
        <w:spacing w:after="80"/>
        <w:rPr>
          <w:lang w:val="nl-BE"/>
        </w:rPr>
      </w:pPr>
    </w:p>
    <w:p w14:paraId="3A083EA6" w14:textId="77777777" w:rsidR="00864FA8" w:rsidRDefault="00543701">
      <w:pPr>
        <w:pStyle w:val="Heading2"/>
        <w:spacing w:before="200"/>
      </w:pPr>
      <w:r>
        <w:t>Belangrijke ontwerpkeuzes</w:t>
      </w:r>
    </w:p>
    <w:p w14:paraId="3A083EA7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Competenties worden opgeslagen in de database, niet in de code. Zo kan een admin ze makkelijk aanpassen zonder dat wij iets moeten programmeren.</w:t>
      </w:r>
    </w:p>
    <w:p w14:paraId="3A083EA8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rPr>
          <w:lang w:val="nl-BE"/>
        </w:rPr>
        <w:t xml:space="preserve">Elke gebruiker heeft een rol (student, docent, mentor, admin, ...). </w:t>
      </w:r>
      <w:r>
        <w:t>Wat je kan doen hangt af van je rol.</w:t>
      </w:r>
    </w:p>
    <w:p w14:paraId="3A083EA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De frontend en backend zijn los van elkaar. Ze communiceren via een API </w:t>
      </w:r>
      <w:r>
        <w:rPr>
          <w:lang w:val="nl-BE"/>
        </w:rPr>
        <w:t>(REST).</w:t>
      </w:r>
    </w:p>
    <w:p w14:paraId="3A083EAA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Use Cases</w:t>
      </w:r>
    </w:p>
    <w:p w14:paraId="3A083EAB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Hieronder een overzicht van wat elke gebruiker kan doen:</w:t>
      </w:r>
    </w:p>
    <w:p w14:paraId="3A083EAC" w14:textId="77777777" w:rsidR="00864FA8" w:rsidRDefault="00864FA8">
      <w:pPr>
        <w:spacing w:after="80"/>
        <w:rPr>
          <w:lang w:val="nl-BE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864FA8" w14:paraId="3A083E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AD" w14:textId="77777777" w:rsidR="00864FA8" w:rsidRDefault="00543701">
            <w:r>
              <w:rPr>
                <w:b/>
                <w:bCs/>
                <w:sz w:val="20"/>
                <w:szCs w:val="20"/>
              </w:rPr>
              <w:t>Gebruiker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AE" w14:textId="77777777" w:rsidR="00864FA8" w:rsidRDefault="00543701">
            <w:r>
              <w:rPr>
                <w:b/>
                <w:bCs/>
                <w:sz w:val="20"/>
                <w:szCs w:val="20"/>
              </w:rPr>
              <w:t>Wat kan deze gebruiker?</w:t>
            </w:r>
          </w:p>
        </w:tc>
      </w:tr>
      <w:tr w:rsidR="00864FA8" w14:paraId="3A083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0" w14:textId="77777777" w:rsidR="00864FA8" w:rsidRDefault="00543701"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1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Stagevoorstel indienen en aanpassen</w:t>
            </w:r>
          </w:p>
          <w:p w14:paraId="3A083EB2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Overeenkomst uploaden</w:t>
            </w:r>
          </w:p>
          <w:p w14:paraId="3A083EB3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Logboek invullen</w:t>
            </w:r>
          </w:p>
          <w:p w14:paraId="3A083EB4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Vorderingen beschrijven</w:t>
            </w:r>
          </w:p>
          <w:p w14:paraId="3A083EB5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Eindresultaat bekijken</w:t>
            </w:r>
          </w:p>
        </w:tc>
      </w:tr>
      <w:tr w:rsidR="00864FA8" w14:paraId="3A083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7" w14:textId="77777777" w:rsidR="00864FA8" w:rsidRDefault="00543701">
            <w:r>
              <w:rPr>
                <w:b/>
                <w:bCs/>
                <w:sz w:val="20"/>
                <w:szCs w:val="20"/>
              </w:rPr>
              <w:lastRenderedPageBreak/>
              <w:t>Stagecommissie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8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Voorstellen bekijken en beoordelen</w:t>
            </w:r>
          </w:p>
          <w:p w14:paraId="3A083EB9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Feedback geven</w:t>
            </w:r>
          </w:p>
        </w:tc>
      </w:tr>
      <w:tr w:rsidR="00864FA8" w14:paraId="3A083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B" w14:textId="77777777" w:rsidR="00864FA8" w:rsidRDefault="00543701">
            <w:r>
              <w:rPr>
                <w:b/>
                <w:bCs/>
                <w:sz w:val="20"/>
                <w:szCs w:val="20"/>
              </w:rPr>
              <w:t>EhB-docent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BC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Logboeken lezen</w:t>
            </w:r>
          </w:p>
          <w:p w14:paraId="3A083EBD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Tussentijdse evaluatie doen</w:t>
            </w:r>
          </w:p>
          <w:p w14:paraId="3A083EBE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Finale evaluatie invullen</w:t>
            </w:r>
          </w:p>
          <w:p w14:paraId="3A083EBF" w14:textId="77777777" w:rsidR="00864FA8" w:rsidRDefault="00543701">
            <w:pPr>
              <w:spacing w:after="30"/>
            </w:pPr>
            <w:r>
              <w:rPr>
                <w:sz w:val="20"/>
                <w:szCs w:val="20"/>
              </w:rPr>
              <w:t>Eindrapport genereren</w:t>
            </w:r>
          </w:p>
        </w:tc>
      </w:tr>
      <w:tr w:rsidR="00864FA8" w14:paraId="3A083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1" w14:textId="77777777" w:rsidR="00864FA8" w:rsidRDefault="00543701">
            <w:r>
              <w:rPr>
                <w:b/>
                <w:bCs/>
                <w:sz w:val="20"/>
                <w:szCs w:val="20"/>
              </w:rPr>
              <w:t>Stagementor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2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Logboeken bekijken en afvinken</w:t>
            </w:r>
          </w:p>
          <w:p w14:paraId="3A083EC3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Feedback geven</w:t>
            </w:r>
          </w:p>
        </w:tc>
      </w:tr>
      <w:tr w:rsidR="00864FA8" w14:paraId="3A083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5" w14:textId="77777777" w:rsidR="00864FA8" w:rsidRDefault="00543701">
            <w:r>
              <w:rPr>
                <w:b/>
                <w:bCs/>
                <w:sz w:val="20"/>
                <w:szCs w:val="20"/>
              </w:rPr>
              <w:t>Administratie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6" w14:textId="77777777" w:rsidR="00864FA8" w:rsidRDefault="00543701">
            <w:pPr>
              <w:spacing w:after="30"/>
            </w:pPr>
            <w:r>
              <w:rPr>
                <w:sz w:val="20"/>
                <w:szCs w:val="20"/>
              </w:rPr>
              <w:t>Overeenkomsten opvolgen</w:t>
            </w:r>
          </w:p>
          <w:p w14:paraId="3A083EC7" w14:textId="77777777" w:rsidR="00864FA8" w:rsidRDefault="00543701">
            <w:pPr>
              <w:spacing w:after="30"/>
            </w:pPr>
            <w:r>
              <w:rPr>
                <w:sz w:val="20"/>
                <w:szCs w:val="20"/>
              </w:rPr>
              <w:t>Overzichten bekijken</w:t>
            </w:r>
          </w:p>
        </w:tc>
      </w:tr>
      <w:tr w:rsidR="00864FA8" w14:paraId="3A083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9" w14:textId="77777777" w:rsidR="00864FA8" w:rsidRDefault="00543701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CA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Competenties beheren</w:t>
            </w:r>
          </w:p>
          <w:p w14:paraId="3A083ECB" w14:textId="77777777" w:rsidR="00864FA8" w:rsidRDefault="00543701">
            <w:pPr>
              <w:spacing w:after="30"/>
            </w:pPr>
            <w:r>
              <w:rPr>
                <w:sz w:val="20"/>
                <w:szCs w:val="20"/>
                <w:lang w:val="nl-BE"/>
              </w:rPr>
              <w:t>Gebruikers en rollen beheren</w:t>
            </w:r>
          </w:p>
        </w:tc>
      </w:tr>
    </w:tbl>
    <w:p w14:paraId="3A083ECD" w14:textId="77777777" w:rsidR="00864FA8" w:rsidRDefault="00864FA8">
      <w:pPr>
        <w:pageBreakBefore/>
        <w:rPr>
          <w:lang w:val="nl-BE"/>
        </w:rPr>
      </w:pPr>
    </w:p>
    <w:p w14:paraId="3A083ECE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5. Datamodel</w:t>
      </w:r>
    </w:p>
    <w:p w14:paraId="3A083ECF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Hieronder staat een overzicht van de tabellen in onze database. Per tabel geven we de belangrijkste kolommen.</w:t>
      </w:r>
    </w:p>
    <w:p w14:paraId="3A083ED0" w14:textId="77777777" w:rsidR="00864FA8" w:rsidRDefault="00864FA8">
      <w:pPr>
        <w:spacing w:after="80"/>
        <w:rPr>
          <w:lang w:val="nl-BE"/>
        </w:rPr>
      </w:pPr>
    </w:p>
    <w:p w14:paraId="3A083ED1" w14:textId="77777777" w:rsidR="00864FA8" w:rsidRDefault="00543701">
      <w:pPr>
        <w:spacing w:after="100"/>
      </w:pPr>
      <w:r>
        <w:rPr>
          <w:b/>
          <w:bCs/>
        </w:rPr>
        <w:t>Tabel: users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E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2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3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E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5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6" w14:textId="77777777" w:rsidR="00864FA8" w:rsidRDefault="00543701">
            <w:r>
              <w:rPr>
                <w:sz w:val="20"/>
                <w:szCs w:val="20"/>
              </w:rPr>
              <w:t>Unieke ID (primary key)</w:t>
            </w:r>
          </w:p>
        </w:tc>
      </w:tr>
      <w:tr w:rsidR="00864FA8" w14:paraId="3A083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8" w14:textId="77777777" w:rsidR="00864FA8" w:rsidRDefault="00543701">
            <w:r>
              <w:rPr>
                <w:sz w:val="20"/>
                <w:szCs w:val="20"/>
              </w:rPr>
              <w:t>email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9" w14:textId="77777777" w:rsidR="00864FA8" w:rsidRDefault="00543701">
            <w:r>
              <w:rPr>
                <w:sz w:val="20"/>
                <w:szCs w:val="20"/>
              </w:rPr>
              <w:t>E-mailadres</w:t>
            </w:r>
          </w:p>
        </w:tc>
      </w:tr>
      <w:tr w:rsidR="00864FA8" w14:paraId="3A083E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B" w14:textId="77777777" w:rsidR="00864FA8" w:rsidRDefault="00543701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C" w14:textId="77777777" w:rsidR="00864FA8" w:rsidRDefault="00543701">
            <w:r>
              <w:rPr>
                <w:sz w:val="20"/>
                <w:szCs w:val="20"/>
              </w:rPr>
              <w:t>Wachtwoord (gehasht)</w:t>
            </w:r>
          </w:p>
        </w:tc>
      </w:tr>
      <w:tr w:rsidR="00864FA8" w14:paraId="3A083E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E" w14:textId="77777777" w:rsidR="00864FA8" w:rsidRDefault="00543701">
            <w:r>
              <w:rPr>
                <w:sz w:val="20"/>
                <w:szCs w:val="20"/>
              </w:rPr>
              <w:t>first_name, last_name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DF" w14:textId="77777777" w:rsidR="00864FA8" w:rsidRDefault="00543701">
            <w:r>
              <w:rPr>
                <w:sz w:val="20"/>
                <w:szCs w:val="20"/>
              </w:rPr>
              <w:t>Naam</w:t>
            </w:r>
          </w:p>
        </w:tc>
      </w:tr>
      <w:tr w:rsidR="00864FA8" w14:paraId="3A083E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1" w14:textId="77777777" w:rsidR="00864FA8" w:rsidRDefault="00543701">
            <w:r>
              <w:rPr>
                <w:sz w:val="20"/>
                <w:szCs w:val="20"/>
              </w:rPr>
              <w:t>role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2" w14:textId="77777777" w:rsidR="00864FA8" w:rsidRDefault="00543701">
            <w:r>
              <w:rPr>
                <w:sz w:val="20"/>
                <w:szCs w:val="20"/>
              </w:rPr>
              <w:t>student / commission / teacher / mentor / admin</w:t>
            </w:r>
          </w:p>
        </w:tc>
      </w:tr>
    </w:tbl>
    <w:p w14:paraId="3A083EE4" w14:textId="77777777" w:rsidR="00864FA8" w:rsidRDefault="00864FA8">
      <w:pPr>
        <w:spacing w:after="80"/>
      </w:pPr>
    </w:p>
    <w:p w14:paraId="3A083EE5" w14:textId="77777777" w:rsidR="00864FA8" w:rsidRDefault="00543701">
      <w:pPr>
        <w:spacing w:after="100"/>
      </w:pPr>
      <w:r>
        <w:rPr>
          <w:b/>
          <w:bCs/>
        </w:rPr>
        <w:t>Tabel: internship_proposals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6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7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E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9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A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E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C" w14:textId="77777777" w:rsidR="00864FA8" w:rsidRDefault="00543701">
            <w:r>
              <w:rPr>
                <w:sz w:val="20"/>
                <w:szCs w:val="20"/>
              </w:rPr>
              <w:t>student_id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D" w14:textId="77777777" w:rsidR="00864FA8" w:rsidRDefault="00543701">
            <w:r>
              <w:rPr>
                <w:sz w:val="20"/>
                <w:szCs w:val="20"/>
              </w:rPr>
              <w:t>Verwijst naar users</w:t>
            </w:r>
          </w:p>
        </w:tc>
      </w:tr>
      <w:tr w:rsidR="00864FA8" w14:paraId="3A083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EF" w14:textId="77777777" w:rsidR="00864FA8" w:rsidRDefault="00543701">
            <w:r>
              <w:rPr>
                <w:sz w:val="20"/>
                <w:szCs w:val="20"/>
              </w:rPr>
              <w:t>company_name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0" w14:textId="77777777" w:rsidR="00864FA8" w:rsidRDefault="00543701">
            <w:r>
              <w:rPr>
                <w:sz w:val="20"/>
                <w:szCs w:val="20"/>
              </w:rPr>
              <w:t>Naam van het bedrijf</w:t>
            </w:r>
          </w:p>
        </w:tc>
      </w:tr>
      <w:tr w:rsidR="00864FA8" w14:paraId="3A083E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2" w14:textId="77777777" w:rsidR="00864FA8" w:rsidRDefault="00543701">
            <w:r>
              <w:rPr>
                <w:sz w:val="20"/>
                <w:szCs w:val="20"/>
              </w:rPr>
              <w:t>contact_person, contact_email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3" w14:textId="77777777" w:rsidR="00864FA8" w:rsidRDefault="00543701">
            <w:r>
              <w:rPr>
                <w:sz w:val="20"/>
                <w:szCs w:val="20"/>
              </w:rPr>
              <w:t>Contactgegevens bedrijf</w:t>
            </w:r>
          </w:p>
        </w:tc>
      </w:tr>
      <w:tr w:rsidR="00864FA8" w14:paraId="3A083E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5" w14:textId="77777777" w:rsidR="00864FA8" w:rsidRDefault="00543701">
            <w:r>
              <w:rPr>
                <w:sz w:val="20"/>
                <w:szCs w:val="20"/>
              </w:rPr>
              <w:t>assignment_description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6" w14:textId="77777777" w:rsidR="00864FA8" w:rsidRDefault="00543701">
            <w:r>
              <w:rPr>
                <w:sz w:val="20"/>
                <w:szCs w:val="20"/>
              </w:rPr>
              <w:t>Omschrijving van de opdracht</w:t>
            </w:r>
          </w:p>
        </w:tc>
      </w:tr>
      <w:tr w:rsidR="00864FA8" w14:paraId="3A083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8" w14:textId="77777777" w:rsidR="00864FA8" w:rsidRDefault="00543701">
            <w:r>
              <w:rPr>
                <w:sz w:val="20"/>
                <w:szCs w:val="20"/>
              </w:rPr>
              <w:t>start_date, end_date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9" w14:textId="77777777" w:rsidR="00864FA8" w:rsidRDefault="00543701">
            <w:r>
              <w:rPr>
                <w:sz w:val="20"/>
                <w:szCs w:val="20"/>
              </w:rPr>
              <w:t>Stageperiode</w:t>
            </w:r>
          </w:p>
        </w:tc>
      </w:tr>
      <w:tr w:rsidR="00864FA8" w14:paraId="3A083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B" w14:textId="77777777" w:rsidR="00864FA8" w:rsidRDefault="0054370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C" w14:textId="77777777" w:rsidR="00864FA8" w:rsidRDefault="00543701">
            <w:r>
              <w:rPr>
                <w:sz w:val="20"/>
                <w:szCs w:val="20"/>
              </w:rPr>
              <w:t>submitted / approved / rejected / revision_required</w:t>
            </w:r>
          </w:p>
        </w:tc>
      </w:tr>
      <w:tr w:rsidR="00864FA8" w14:paraId="3A083F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E" w14:textId="77777777" w:rsidR="00864FA8" w:rsidRDefault="00543701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EFF" w14:textId="77777777" w:rsidR="00864FA8" w:rsidRDefault="00543701">
            <w:r>
              <w:rPr>
                <w:sz w:val="20"/>
                <w:szCs w:val="20"/>
                <w:lang w:val="nl-BE"/>
              </w:rPr>
              <w:t>Feedback van de commissie (als er aanpassingen nodig zijn)</w:t>
            </w:r>
          </w:p>
        </w:tc>
      </w:tr>
    </w:tbl>
    <w:p w14:paraId="3A083F01" w14:textId="77777777" w:rsidR="00864FA8" w:rsidRDefault="00864FA8">
      <w:pPr>
        <w:spacing w:after="80"/>
        <w:rPr>
          <w:lang w:val="nl-BE"/>
        </w:rPr>
      </w:pPr>
    </w:p>
    <w:p w14:paraId="3A083F02" w14:textId="77777777" w:rsidR="00864FA8" w:rsidRDefault="00543701">
      <w:pPr>
        <w:spacing w:after="100"/>
      </w:pPr>
      <w:r>
        <w:rPr>
          <w:b/>
          <w:bCs/>
        </w:rPr>
        <w:t>Tabel: internship_agreements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3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4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6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7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F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9" w14:textId="77777777" w:rsidR="00864FA8" w:rsidRDefault="00543701">
            <w:r>
              <w:rPr>
                <w:sz w:val="20"/>
                <w:szCs w:val="20"/>
              </w:rPr>
              <w:t>proposal_id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A" w14:textId="77777777" w:rsidR="00864FA8" w:rsidRDefault="00543701">
            <w:r>
              <w:rPr>
                <w:sz w:val="20"/>
                <w:szCs w:val="20"/>
              </w:rPr>
              <w:t>Verwijst naar internship_proposals</w:t>
            </w:r>
          </w:p>
        </w:tc>
      </w:tr>
      <w:tr w:rsidR="00864FA8" w14:paraId="3A083F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C" w14:textId="77777777" w:rsidR="00864FA8" w:rsidRDefault="00543701">
            <w:r>
              <w:rPr>
                <w:sz w:val="20"/>
                <w:szCs w:val="20"/>
              </w:rPr>
              <w:t>file_url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D" w14:textId="77777777" w:rsidR="00864FA8" w:rsidRDefault="00543701">
            <w:r>
              <w:rPr>
                <w:sz w:val="20"/>
                <w:szCs w:val="20"/>
                <w:lang w:val="nl-BE"/>
              </w:rPr>
              <w:t>Link naar het geüploade bestand</w:t>
            </w:r>
          </w:p>
        </w:tc>
      </w:tr>
      <w:tr w:rsidR="00864FA8" w14:paraId="3A083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0F" w14:textId="77777777" w:rsidR="00864FA8" w:rsidRDefault="0054370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0" w14:textId="77777777" w:rsidR="00864FA8" w:rsidRDefault="00543701">
            <w:r>
              <w:rPr>
                <w:sz w:val="20"/>
                <w:szCs w:val="20"/>
              </w:rPr>
              <w:t xml:space="preserve">uploaded / received / </w:t>
            </w:r>
            <w:r>
              <w:rPr>
                <w:sz w:val="20"/>
                <w:szCs w:val="20"/>
              </w:rPr>
              <w:t>incomplete / verified</w:t>
            </w:r>
          </w:p>
        </w:tc>
      </w:tr>
    </w:tbl>
    <w:p w14:paraId="3A083F12" w14:textId="77777777" w:rsidR="00864FA8" w:rsidRDefault="00864FA8">
      <w:pPr>
        <w:spacing w:after="80"/>
      </w:pPr>
    </w:p>
    <w:p w14:paraId="3A083F13" w14:textId="77777777" w:rsidR="00864FA8" w:rsidRDefault="00543701">
      <w:pPr>
        <w:spacing w:after="100"/>
      </w:pPr>
      <w:r>
        <w:rPr>
          <w:b/>
          <w:bCs/>
        </w:rPr>
        <w:t>Tabel: weekly_logs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4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5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F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7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8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F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A" w14:textId="77777777" w:rsidR="00864FA8" w:rsidRDefault="00543701">
            <w:r>
              <w:rPr>
                <w:sz w:val="20"/>
                <w:szCs w:val="20"/>
              </w:rPr>
              <w:t>proposal_id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B" w14:textId="77777777" w:rsidR="00864FA8" w:rsidRDefault="00543701">
            <w:r>
              <w:rPr>
                <w:sz w:val="20"/>
                <w:szCs w:val="20"/>
              </w:rPr>
              <w:t>Verwijst naar internship_proposals</w:t>
            </w:r>
          </w:p>
        </w:tc>
      </w:tr>
      <w:tr w:rsidR="00864FA8" w14:paraId="3A083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D" w14:textId="77777777" w:rsidR="00864FA8" w:rsidRDefault="00543701">
            <w:r>
              <w:rPr>
                <w:sz w:val="20"/>
                <w:szCs w:val="20"/>
              </w:rPr>
              <w:t>week_number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1E" w14:textId="77777777" w:rsidR="00864FA8" w:rsidRDefault="00543701">
            <w:r>
              <w:rPr>
                <w:sz w:val="20"/>
                <w:szCs w:val="20"/>
              </w:rPr>
              <w:t>Weeknummer</w:t>
            </w:r>
          </w:p>
        </w:tc>
      </w:tr>
      <w:tr w:rsidR="00864FA8" w14:paraId="3A083F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0" w14:textId="77777777" w:rsidR="00864FA8" w:rsidRDefault="00543701">
            <w:r>
              <w:rPr>
                <w:sz w:val="20"/>
                <w:szCs w:val="20"/>
              </w:rPr>
              <w:lastRenderedPageBreak/>
              <w:t>tasks_description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1" w14:textId="77777777" w:rsidR="00864FA8" w:rsidRDefault="00543701">
            <w:r>
              <w:rPr>
                <w:sz w:val="20"/>
                <w:szCs w:val="20"/>
                <w:lang w:val="nl-BE"/>
              </w:rPr>
              <w:t>Wat heb ik gedaan deze week</w:t>
            </w:r>
          </w:p>
        </w:tc>
      </w:tr>
      <w:tr w:rsidR="00864FA8" w14:paraId="3A083F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3" w14:textId="77777777" w:rsidR="00864FA8" w:rsidRDefault="00543701">
            <w:r>
              <w:rPr>
                <w:sz w:val="20"/>
                <w:szCs w:val="20"/>
              </w:rPr>
              <w:t>reflection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4" w14:textId="77777777" w:rsidR="00864FA8" w:rsidRDefault="00543701">
            <w:r>
              <w:rPr>
                <w:sz w:val="20"/>
                <w:szCs w:val="20"/>
              </w:rPr>
              <w:t>Reflectie</w:t>
            </w:r>
          </w:p>
        </w:tc>
      </w:tr>
      <w:tr w:rsidR="00864FA8" w14:paraId="3A083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6" w14:textId="77777777" w:rsidR="00864FA8" w:rsidRDefault="00543701">
            <w:r>
              <w:rPr>
                <w:sz w:val="20"/>
                <w:szCs w:val="20"/>
              </w:rPr>
              <w:t>issues_learnings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7" w14:textId="77777777" w:rsidR="00864FA8" w:rsidRDefault="00543701">
            <w:r>
              <w:rPr>
                <w:sz w:val="20"/>
                <w:szCs w:val="20"/>
              </w:rPr>
              <w:t xml:space="preserve">Problemen of </w:t>
            </w:r>
            <w:r>
              <w:rPr>
                <w:sz w:val="20"/>
                <w:szCs w:val="20"/>
              </w:rPr>
              <w:t>leerpunten</w:t>
            </w:r>
          </w:p>
        </w:tc>
      </w:tr>
      <w:tr w:rsidR="00864FA8" w14:paraId="3A083F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9" w14:textId="77777777" w:rsidR="00864FA8" w:rsidRDefault="0054370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A" w14:textId="77777777" w:rsidR="00864FA8" w:rsidRDefault="00543701">
            <w:r>
              <w:rPr>
                <w:sz w:val="20"/>
                <w:szCs w:val="20"/>
              </w:rPr>
              <w:t>draft / submitted / confirmed</w:t>
            </w:r>
          </w:p>
        </w:tc>
      </w:tr>
    </w:tbl>
    <w:p w14:paraId="3A083F2C" w14:textId="77777777" w:rsidR="00864FA8" w:rsidRDefault="00864FA8">
      <w:pPr>
        <w:spacing w:after="80"/>
      </w:pPr>
    </w:p>
    <w:p w14:paraId="3A083F2D" w14:textId="77777777" w:rsidR="00864FA8" w:rsidRDefault="00543701">
      <w:pPr>
        <w:spacing w:after="100"/>
      </w:pPr>
      <w:r>
        <w:rPr>
          <w:b/>
          <w:bCs/>
        </w:rPr>
        <w:t>Tabel: competencies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F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E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2F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F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1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2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4" w14:textId="77777777" w:rsidR="00864FA8" w:rsidRDefault="00543701">
            <w:r>
              <w:rPr>
                <w:sz w:val="20"/>
                <w:szCs w:val="20"/>
              </w:rPr>
              <w:t>name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5" w14:textId="77777777" w:rsidR="00864FA8" w:rsidRDefault="00543701">
            <w:r>
              <w:rPr>
                <w:sz w:val="20"/>
                <w:szCs w:val="20"/>
              </w:rPr>
              <w:t>Naam van de competentie</w:t>
            </w:r>
          </w:p>
        </w:tc>
      </w:tr>
      <w:tr w:rsidR="00864FA8" w14:paraId="3A083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7" w14:textId="77777777" w:rsidR="00864FA8" w:rsidRDefault="00543701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8" w14:textId="77777777" w:rsidR="00864FA8" w:rsidRDefault="00543701">
            <w:r>
              <w:rPr>
                <w:sz w:val="20"/>
                <w:szCs w:val="20"/>
              </w:rPr>
              <w:t>Uitleg</w:t>
            </w:r>
          </w:p>
        </w:tc>
      </w:tr>
      <w:tr w:rsidR="00864FA8" w14:paraId="3A083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A" w14:textId="77777777" w:rsidR="00864FA8" w:rsidRDefault="00543701">
            <w:r>
              <w:rPr>
                <w:sz w:val="20"/>
                <w:szCs w:val="20"/>
              </w:rPr>
              <w:t>weight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B" w14:textId="77777777" w:rsidR="00864FA8" w:rsidRDefault="00543701">
            <w:r>
              <w:rPr>
                <w:sz w:val="20"/>
                <w:szCs w:val="20"/>
                <w:lang w:val="nl-BE"/>
              </w:rPr>
              <w:t>Gewicht (hoe zwaar telt deze mee)</w:t>
            </w:r>
          </w:p>
        </w:tc>
      </w:tr>
      <w:tr w:rsidR="00864FA8" w14:paraId="3A083F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D" w14:textId="77777777" w:rsidR="00864FA8" w:rsidRDefault="00543701">
            <w:r>
              <w:rPr>
                <w:sz w:val="20"/>
                <w:szCs w:val="20"/>
              </w:rPr>
              <w:t>academic_year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3E" w14:textId="77777777" w:rsidR="00864FA8" w:rsidRDefault="00543701">
            <w:r>
              <w:rPr>
                <w:sz w:val="20"/>
                <w:szCs w:val="20"/>
              </w:rPr>
              <w:t>Academiejaar (bv. 2025-2026)</w:t>
            </w:r>
          </w:p>
        </w:tc>
      </w:tr>
      <w:tr w:rsidR="00864FA8" w14:paraId="3A083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0" w14:textId="77777777" w:rsidR="00864FA8" w:rsidRDefault="00543701"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1" w14:textId="77777777" w:rsidR="00864FA8" w:rsidRDefault="00543701">
            <w:r>
              <w:rPr>
                <w:sz w:val="20"/>
                <w:szCs w:val="20"/>
              </w:rPr>
              <w:t>Actief of niet</w:t>
            </w:r>
          </w:p>
        </w:tc>
      </w:tr>
    </w:tbl>
    <w:p w14:paraId="3A083F43" w14:textId="77777777" w:rsidR="00864FA8" w:rsidRDefault="00864FA8">
      <w:pPr>
        <w:spacing w:after="80"/>
      </w:pPr>
    </w:p>
    <w:p w14:paraId="3A083F44" w14:textId="77777777" w:rsidR="00864FA8" w:rsidRDefault="00543701">
      <w:pPr>
        <w:spacing w:after="100"/>
      </w:pPr>
      <w:r>
        <w:rPr>
          <w:b/>
          <w:bCs/>
        </w:rPr>
        <w:t>Tabel: evaluations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5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6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8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9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B" w14:textId="77777777" w:rsidR="00864FA8" w:rsidRDefault="00543701">
            <w:r>
              <w:rPr>
                <w:sz w:val="20"/>
                <w:szCs w:val="20"/>
              </w:rPr>
              <w:t>proposal_id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C" w14:textId="77777777" w:rsidR="00864FA8" w:rsidRDefault="00543701">
            <w:r>
              <w:rPr>
                <w:sz w:val="20"/>
                <w:szCs w:val="20"/>
              </w:rPr>
              <w:t>Verwijst naar internship_proposals</w:t>
            </w:r>
          </w:p>
        </w:tc>
      </w:tr>
      <w:tr w:rsidR="00864FA8" w14:paraId="3A083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E" w14:textId="77777777" w:rsidR="00864FA8" w:rsidRDefault="00543701">
            <w:r>
              <w:rPr>
                <w:sz w:val="20"/>
                <w:szCs w:val="20"/>
              </w:rPr>
              <w:t>type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4F" w14:textId="77777777" w:rsidR="00864FA8" w:rsidRDefault="00543701">
            <w:r>
              <w:rPr>
                <w:sz w:val="20"/>
                <w:szCs w:val="20"/>
              </w:rPr>
              <w:t>interim (tussentijds) / final (einde)</w:t>
            </w:r>
          </w:p>
        </w:tc>
      </w:tr>
      <w:tr w:rsidR="00864FA8" w14:paraId="3A083F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1" w14:textId="77777777" w:rsidR="00864FA8" w:rsidRDefault="00543701">
            <w:r>
              <w:rPr>
                <w:sz w:val="20"/>
                <w:szCs w:val="20"/>
              </w:rPr>
              <w:t>evaluator_id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2" w14:textId="77777777" w:rsidR="00864FA8" w:rsidRDefault="00543701">
            <w:r>
              <w:rPr>
                <w:sz w:val="20"/>
                <w:szCs w:val="20"/>
                <w:lang w:val="nl-BE"/>
              </w:rPr>
              <w:t>Wie evalueert (verwijst naar users)</w:t>
            </w:r>
          </w:p>
        </w:tc>
      </w:tr>
      <w:tr w:rsidR="00864FA8" w14:paraId="3A083F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4" w14:textId="77777777" w:rsidR="00864FA8" w:rsidRDefault="00543701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5" w14:textId="77777777" w:rsidR="00864FA8" w:rsidRDefault="00543701">
            <w:r>
              <w:rPr>
                <w:sz w:val="20"/>
                <w:szCs w:val="20"/>
              </w:rPr>
              <w:t>draft / finalized</w:t>
            </w:r>
          </w:p>
        </w:tc>
      </w:tr>
    </w:tbl>
    <w:p w14:paraId="3A083F57" w14:textId="77777777" w:rsidR="00864FA8" w:rsidRDefault="00864FA8">
      <w:pPr>
        <w:spacing w:after="80"/>
      </w:pPr>
    </w:p>
    <w:p w14:paraId="3A083F58" w14:textId="77777777" w:rsidR="00864FA8" w:rsidRDefault="00543701">
      <w:pPr>
        <w:spacing w:after="100"/>
      </w:pPr>
      <w:r>
        <w:rPr>
          <w:b/>
          <w:bCs/>
        </w:rPr>
        <w:t xml:space="preserve">Tabel: </w:t>
      </w:r>
      <w:r>
        <w:rPr>
          <w:b/>
          <w:bCs/>
        </w:rPr>
        <w:t>evaluation_scores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64FA8" w14:paraId="3A083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9" w14:textId="77777777" w:rsidR="00864FA8" w:rsidRDefault="00543701"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A" w14:textId="77777777" w:rsidR="00864FA8" w:rsidRDefault="00543701">
            <w:r>
              <w:rPr>
                <w:b/>
                <w:bCs/>
                <w:sz w:val="20"/>
                <w:szCs w:val="20"/>
              </w:rPr>
              <w:t>Uitleg</w:t>
            </w:r>
          </w:p>
        </w:tc>
      </w:tr>
      <w:tr w:rsidR="00864FA8" w14:paraId="3A083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C" w14:textId="77777777" w:rsidR="00864FA8" w:rsidRDefault="00543701">
            <w:r>
              <w:rPr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D" w14:textId="77777777" w:rsidR="00864FA8" w:rsidRDefault="00543701">
            <w:r>
              <w:rPr>
                <w:sz w:val="20"/>
                <w:szCs w:val="20"/>
              </w:rPr>
              <w:t>Unieke ID</w:t>
            </w:r>
          </w:p>
        </w:tc>
      </w:tr>
      <w:tr w:rsidR="00864FA8" w14:paraId="3A083F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5F" w14:textId="77777777" w:rsidR="00864FA8" w:rsidRDefault="00543701">
            <w:r>
              <w:rPr>
                <w:sz w:val="20"/>
                <w:szCs w:val="20"/>
              </w:rPr>
              <w:t>evaluation_id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0" w14:textId="77777777" w:rsidR="00864FA8" w:rsidRDefault="00543701">
            <w:r>
              <w:rPr>
                <w:sz w:val="20"/>
                <w:szCs w:val="20"/>
              </w:rPr>
              <w:t>Verwijst naar evaluations</w:t>
            </w:r>
          </w:p>
        </w:tc>
      </w:tr>
      <w:tr w:rsidR="00864FA8" w14:paraId="3A083F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2" w14:textId="77777777" w:rsidR="00864FA8" w:rsidRDefault="00543701">
            <w:r>
              <w:rPr>
                <w:sz w:val="20"/>
                <w:szCs w:val="20"/>
              </w:rPr>
              <w:t>competency_id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3" w14:textId="77777777" w:rsidR="00864FA8" w:rsidRDefault="00543701">
            <w:r>
              <w:rPr>
                <w:sz w:val="20"/>
                <w:szCs w:val="20"/>
              </w:rPr>
              <w:t>Verwijst naar competencies</w:t>
            </w:r>
          </w:p>
        </w:tc>
      </w:tr>
      <w:tr w:rsidR="00864FA8" w14:paraId="3A083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5" w14:textId="77777777" w:rsidR="00864FA8" w:rsidRDefault="00543701">
            <w:r>
              <w:rPr>
                <w:sz w:val="20"/>
                <w:szCs w:val="20"/>
              </w:rPr>
              <w:t>score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6" w14:textId="77777777" w:rsidR="00864FA8" w:rsidRDefault="00543701">
            <w:r>
              <w:rPr>
                <w:sz w:val="20"/>
                <w:szCs w:val="20"/>
              </w:rPr>
              <w:t>De score</w:t>
            </w:r>
          </w:p>
        </w:tc>
      </w:tr>
      <w:tr w:rsidR="00864FA8" w14:paraId="3A083F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8" w14:textId="77777777" w:rsidR="00864FA8" w:rsidRDefault="00543701">
            <w:r>
              <w:rPr>
                <w:sz w:val="20"/>
                <w:szCs w:val="20"/>
              </w:rPr>
              <w:t>student_description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9" w14:textId="77777777" w:rsidR="00864FA8" w:rsidRDefault="00543701">
            <w:r>
              <w:rPr>
                <w:sz w:val="20"/>
                <w:szCs w:val="20"/>
                <w:lang w:val="nl-BE"/>
              </w:rPr>
              <w:t>Wat de student zelf schrijft over deze competentie</w:t>
            </w:r>
          </w:p>
        </w:tc>
      </w:tr>
      <w:tr w:rsidR="00864FA8" w14:paraId="3A083F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B" w14:textId="77777777" w:rsidR="00864FA8" w:rsidRDefault="00543701">
            <w:r>
              <w:rPr>
                <w:sz w:val="20"/>
                <w:szCs w:val="20"/>
              </w:rPr>
              <w:t>evaluator_feedback</w:t>
            </w:r>
          </w:p>
        </w:tc>
        <w:tc>
          <w:tcPr>
            <w:tcW w:w="58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6C" w14:textId="77777777" w:rsidR="00864FA8" w:rsidRDefault="00543701">
            <w:r>
              <w:rPr>
                <w:sz w:val="20"/>
                <w:szCs w:val="20"/>
                <w:lang w:val="nl-BE"/>
              </w:rPr>
              <w:t xml:space="preserve">Feedback van de </w:t>
            </w:r>
            <w:r>
              <w:rPr>
                <w:sz w:val="20"/>
                <w:szCs w:val="20"/>
                <w:lang w:val="nl-BE"/>
              </w:rPr>
              <w:t>docent/mentor</w:t>
            </w:r>
          </w:p>
        </w:tc>
      </w:tr>
    </w:tbl>
    <w:p w14:paraId="3A083F6E" w14:textId="77777777" w:rsidR="00864FA8" w:rsidRDefault="00864FA8">
      <w:pPr>
        <w:spacing w:after="80"/>
        <w:rPr>
          <w:lang w:val="nl-BE"/>
        </w:rPr>
      </w:pPr>
    </w:p>
    <w:p w14:paraId="3A083F6F" w14:textId="77777777" w:rsidR="00864FA8" w:rsidRDefault="00543701">
      <w:pPr>
        <w:pStyle w:val="Heading2"/>
        <w:spacing w:before="200"/>
      </w:pPr>
      <w:r>
        <w:t>Relaties tussen tabellen</w:t>
      </w:r>
    </w:p>
    <w:p w14:paraId="3A083F7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Een user (student) kan meerdere internship_proposals hebben</w:t>
      </w:r>
    </w:p>
    <w:p w14:paraId="3A083F7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Een internship_proposal heeft maximaal 1 internship_agreement</w:t>
      </w:r>
    </w:p>
    <w:p w14:paraId="3A083F7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Een internship_proposal heeft meerdere weekly_logs (1 per week)</w:t>
      </w:r>
    </w:p>
    <w:p w14:paraId="3A083F7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Een internship_proposal kan meerdere evaluations hebben (tussentijds + finaal)</w:t>
      </w:r>
    </w:p>
    <w:p w14:paraId="3A083F7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Een evaluation heeft meerdere evaluation_scores (1 per competentie)</w:t>
      </w:r>
    </w:p>
    <w:p w14:paraId="3A083F75" w14:textId="77777777" w:rsidR="00864FA8" w:rsidRDefault="00864FA8">
      <w:pPr>
        <w:spacing w:after="50"/>
        <w:rPr>
          <w:lang w:val="nl-BE"/>
        </w:rPr>
      </w:pPr>
    </w:p>
    <w:p w14:paraId="3A083F76" w14:textId="77777777" w:rsidR="00864FA8" w:rsidRDefault="00864FA8">
      <w:pPr>
        <w:spacing w:after="50"/>
        <w:rPr>
          <w:lang w:val="nl-BE"/>
        </w:rPr>
      </w:pPr>
    </w:p>
    <w:p w14:paraId="3A083F77" w14:textId="77777777" w:rsidR="00864FA8" w:rsidRDefault="00864FA8">
      <w:pPr>
        <w:spacing w:after="50"/>
        <w:rPr>
          <w:lang w:val="nl-BE"/>
        </w:rPr>
      </w:pPr>
    </w:p>
    <w:p w14:paraId="3A083F78" w14:textId="77777777" w:rsidR="00864FA8" w:rsidRDefault="00864FA8">
      <w:pPr>
        <w:spacing w:after="50"/>
        <w:rPr>
          <w:lang w:val="nl-BE"/>
        </w:rPr>
      </w:pPr>
    </w:p>
    <w:p w14:paraId="3A083F79" w14:textId="77777777" w:rsidR="00864FA8" w:rsidRDefault="00864FA8">
      <w:pPr>
        <w:spacing w:after="50"/>
        <w:rPr>
          <w:lang w:val="nl-BE"/>
        </w:rPr>
      </w:pPr>
    </w:p>
    <w:p w14:paraId="3A083F7A" w14:textId="77777777" w:rsidR="00864FA8" w:rsidRDefault="00543701">
      <w:pPr>
        <w:spacing w:after="50"/>
      </w:pPr>
      <w:r>
        <w:rPr>
          <w:noProof/>
          <w:lang w:val="nl-BE"/>
        </w:rPr>
        <w:drawing>
          <wp:anchor distT="0" distB="0" distL="114300" distR="114300" simplePos="0" relativeHeight="251659264" behindDoc="0" locked="0" layoutInCell="1" allowOverlap="1" wp14:anchorId="3A083DDD" wp14:editId="3A083DDE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340467" cy="6419846"/>
            <wp:effectExtent l="0" t="0" r="3183" b="4"/>
            <wp:wrapSquare wrapText="bothSides"/>
            <wp:docPr id="40784085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467" cy="64198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A083F7B" w14:textId="77777777" w:rsidR="00864FA8" w:rsidRDefault="00864FA8">
      <w:pPr>
        <w:pageBreakBefore/>
        <w:rPr>
          <w:lang w:val="nl-BE"/>
        </w:rPr>
      </w:pPr>
    </w:p>
    <w:p w14:paraId="3A083F7C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6. Schema’s en Diagrammen</w:t>
      </w:r>
    </w:p>
    <w:p w14:paraId="3A083F7D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Hieronder beschrijven we de belangrijkste flows van de applicatie.</w:t>
      </w:r>
    </w:p>
    <w:p w14:paraId="3A083F7E" w14:textId="77777777" w:rsidR="00864FA8" w:rsidRDefault="00864FA8">
      <w:pPr>
        <w:spacing w:after="80"/>
        <w:rPr>
          <w:lang w:val="nl-BE"/>
        </w:rPr>
      </w:pPr>
    </w:p>
    <w:p w14:paraId="3A083F7F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 xml:space="preserve">Hoofdflow: het </w:t>
      </w:r>
      <w:r>
        <w:rPr>
          <w:lang w:val="nl-BE"/>
        </w:rPr>
        <w:t>stageproces</w:t>
      </w:r>
    </w:p>
    <w:p w14:paraId="3A083F80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Het volledige proces verloopt als volgt:</w:t>
      </w:r>
    </w:p>
    <w:p w14:paraId="3A083F8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1. Student dient een stagevoorstel in</w:t>
      </w:r>
    </w:p>
    <w:p w14:paraId="3A083F8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2. Stagecommissie beoordeelt het voorstel</w:t>
      </w:r>
    </w:p>
    <w:p w14:paraId="3A083F8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 xml:space="preserve">   → Goedgekeurd: student mag overeenkomst uploaden</w:t>
      </w:r>
    </w:p>
    <w:p w14:paraId="3A083F8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   → Afgekeurd: student krijgt bericht met reden</w:t>
      </w:r>
    </w:p>
    <w:p w14:paraId="3A083F85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   → Aanpassingen nodig: student past aan en dient opnieuw in</w:t>
      </w:r>
    </w:p>
    <w:p w14:paraId="3A083F86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3. Administratie controleert de overeenkomst</w:t>
      </w:r>
    </w:p>
    <w:p w14:paraId="3A083F87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4. Stage start: student vult wekelijks logboek in</w:t>
      </w:r>
    </w:p>
    <w:p w14:paraId="3A083F88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5. Mentor vinkt logboeken af, docent volgt op</w:t>
      </w:r>
    </w:p>
    <w:p w14:paraId="3A083F8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6. Tussentijdse evaluatie (optioneel)</w:t>
      </w:r>
    </w:p>
    <w:p w14:paraId="3A083F8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7. Finale evaluatie met scores op </w:t>
      </w:r>
      <w:r>
        <w:rPr>
          <w:lang w:val="nl-BE"/>
        </w:rPr>
        <w:t>alle competenties</w:t>
      </w:r>
    </w:p>
    <w:p w14:paraId="3A083F8B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8. Eindoverzicht wordt gegenereerd</w:t>
      </w:r>
    </w:p>
    <w:p w14:paraId="3A083F8C" w14:textId="77777777" w:rsidR="00864FA8" w:rsidRDefault="00864FA8">
      <w:pPr>
        <w:spacing w:after="80"/>
      </w:pPr>
    </w:p>
    <w:p w14:paraId="3A083F8D" w14:textId="77777777" w:rsidR="00864FA8" w:rsidRDefault="00543701">
      <w:pPr>
        <w:pStyle w:val="Heading2"/>
        <w:spacing w:before="200"/>
      </w:pPr>
      <w:r>
        <w:t>Goedkeuringsflow</w:t>
      </w:r>
    </w:p>
    <w:p w14:paraId="3A083F8E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De flow voor het beoordelen van een stagevoorstel:</w:t>
      </w:r>
    </w:p>
    <w:p w14:paraId="3A083F8F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Student dient in → status wordt "Ingediend"</w:t>
      </w:r>
    </w:p>
    <w:p w14:paraId="3A083F90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Commissie bekijkt het voorstel</w:t>
      </w:r>
    </w:p>
    <w:p w14:paraId="3A083F9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Keuze 1: Goedkeuren → status "Goedgekeurd" → </w:t>
      </w:r>
      <w:r>
        <w:rPr>
          <w:lang w:val="nl-BE"/>
        </w:rPr>
        <w:t>overeenkomst-upload wordt mogelijk</w:t>
      </w:r>
    </w:p>
    <w:p w14:paraId="3A083F9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Keuze 2: Afkeuren → status "Afgekeurd" → student krijgt melding</w:t>
      </w:r>
    </w:p>
    <w:p w14:paraId="3A083F9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Keuze 3: Aanpassingen → status "Revisie vereist" → student kan aanpassen en opnieuw indienen</w:t>
      </w:r>
    </w:p>
    <w:p w14:paraId="3A083F94" w14:textId="77777777" w:rsidR="00864FA8" w:rsidRDefault="00864FA8">
      <w:pPr>
        <w:spacing w:after="80"/>
        <w:rPr>
          <w:lang w:val="nl-BE"/>
        </w:rPr>
      </w:pPr>
    </w:p>
    <w:p w14:paraId="3A083F95" w14:textId="77777777" w:rsidR="00864FA8" w:rsidRDefault="00543701">
      <w:pPr>
        <w:pStyle w:val="Heading2"/>
        <w:spacing w:before="200"/>
      </w:pPr>
      <w:r>
        <w:t>Evaluatieflow</w:t>
      </w:r>
    </w:p>
    <w:p w14:paraId="3A083F96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Het systeem haalt de actieve competenties op</w:t>
      </w:r>
    </w:p>
    <w:p w14:paraId="3A083F97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docent/mentor vult per competentie een score in</w:t>
      </w:r>
    </w:p>
    <w:p w14:paraId="3A083F98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student kan per competentie beschrijven wat die geleerd heeft</w:t>
      </w:r>
    </w:p>
    <w:p w14:paraId="3A083F99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docent geeft feedback per competentie</w:t>
      </w:r>
    </w:p>
    <w:p w14:paraId="3A083F9A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De gewogen eindscore wordt automatisch berekend</w:t>
      </w:r>
    </w:p>
    <w:p w14:paraId="3A083F9B" w14:textId="77777777" w:rsidR="00864FA8" w:rsidRDefault="00864FA8">
      <w:pPr>
        <w:pageBreakBefore/>
        <w:rPr>
          <w:lang w:val="nl-BE"/>
        </w:rPr>
      </w:pPr>
    </w:p>
    <w:p w14:paraId="3A083F9C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7. Prototype</w:t>
      </w:r>
    </w:p>
    <w:p w14:paraId="3A083F9D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We maken een klikbaar prototype in Figma. Hieronder staan de schermen die we gaan uitwerken:</w:t>
      </w:r>
    </w:p>
    <w:p w14:paraId="3A083F9E" w14:textId="77777777" w:rsidR="00864FA8" w:rsidRDefault="00864FA8">
      <w:pPr>
        <w:spacing w:after="80"/>
        <w:rPr>
          <w:lang w:val="nl-BE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64FA8" w14:paraId="3A083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9F" w14:textId="77777777" w:rsidR="00864FA8" w:rsidRDefault="00543701">
            <w:r>
              <w:rPr>
                <w:b/>
                <w:bCs/>
                <w:sz w:val="20"/>
                <w:szCs w:val="20"/>
              </w:rPr>
              <w:t>Scherm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0" w14:textId="77777777" w:rsidR="00864FA8" w:rsidRDefault="00543701">
            <w:r>
              <w:rPr>
                <w:b/>
                <w:bCs/>
                <w:sz w:val="20"/>
                <w:szCs w:val="20"/>
              </w:rPr>
              <w:t>Wat zie je?</w:t>
            </w:r>
          </w:p>
        </w:tc>
      </w:tr>
      <w:tr w:rsidR="00864FA8" w14:paraId="3A083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2" w14:textId="77777777" w:rsidR="00864FA8" w:rsidRDefault="00543701">
            <w:r>
              <w:rPr>
                <w:b/>
                <w:bCs/>
                <w:sz w:val="20"/>
                <w:szCs w:val="20"/>
              </w:rPr>
              <w:t>Loginpagina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3" w14:textId="77777777" w:rsidR="00864FA8" w:rsidRDefault="00543701">
            <w:r>
              <w:rPr>
                <w:sz w:val="20"/>
                <w:szCs w:val="20"/>
                <w:lang w:val="nl-BE"/>
              </w:rPr>
              <w:t>Simpel inlogscherm met e-mail en wachtwoord</w:t>
            </w:r>
          </w:p>
        </w:tc>
      </w:tr>
      <w:tr w:rsidR="00864FA8" w14:paraId="3A083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5" w14:textId="77777777" w:rsidR="00864FA8" w:rsidRDefault="00543701">
            <w:r>
              <w:rPr>
                <w:b/>
                <w:bCs/>
                <w:sz w:val="20"/>
                <w:szCs w:val="20"/>
              </w:rPr>
              <w:t>Student Dashboard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6" w14:textId="77777777" w:rsidR="00864FA8" w:rsidRDefault="00543701">
            <w:r>
              <w:rPr>
                <w:sz w:val="20"/>
                <w:szCs w:val="20"/>
                <w:lang w:val="nl-BE"/>
              </w:rPr>
              <w:t>Overzicht van je stage: status voorstel, logboeken, evaluaties</w:t>
            </w:r>
          </w:p>
        </w:tc>
      </w:tr>
      <w:tr w:rsidR="00864FA8" w14:paraId="3A083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8" w14:textId="77777777" w:rsidR="00864FA8" w:rsidRDefault="00543701">
            <w:r>
              <w:rPr>
                <w:b/>
                <w:bCs/>
                <w:sz w:val="20"/>
                <w:szCs w:val="20"/>
              </w:rPr>
              <w:t>Stagevoorstel formulier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9" w14:textId="77777777" w:rsidR="00864FA8" w:rsidRDefault="00543701">
            <w:r>
              <w:rPr>
                <w:sz w:val="20"/>
                <w:szCs w:val="20"/>
                <w:lang w:val="nl-BE"/>
              </w:rPr>
              <w:t xml:space="preserve">Formulier om een </w:t>
            </w:r>
            <w:r>
              <w:rPr>
                <w:sz w:val="20"/>
                <w:szCs w:val="20"/>
                <w:lang w:val="nl-BE"/>
              </w:rPr>
              <w:t>nieuw voorstel in te dienen</w:t>
            </w:r>
          </w:p>
        </w:tc>
      </w:tr>
      <w:tr w:rsidR="00864FA8" w14:paraId="3A083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B" w14:textId="77777777" w:rsidR="00864FA8" w:rsidRDefault="00543701">
            <w:r>
              <w:rPr>
                <w:b/>
                <w:bCs/>
                <w:sz w:val="20"/>
                <w:szCs w:val="20"/>
              </w:rPr>
              <w:t>Commissie overzicht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C" w14:textId="77777777" w:rsidR="00864FA8" w:rsidRDefault="00543701">
            <w:r>
              <w:rPr>
                <w:sz w:val="20"/>
                <w:szCs w:val="20"/>
                <w:lang w:val="nl-BE"/>
              </w:rPr>
              <w:t>Lijst van alle ingediende voorstellen met knoppen om te beoordelen</w:t>
            </w:r>
          </w:p>
        </w:tc>
      </w:tr>
      <w:tr w:rsidR="00864FA8" w14:paraId="3A083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E" w14:textId="77777777" w:rsidR="00864FA8" w:rsidRDefault="00543701">
            <w:r>
              <w:rPr>
                <w:b/>
                <w:bCs/>
                <w:sz w:val="20"/>
                <w:szCs w:val="20"/>
              </w:rPr>
              <w:t>Logboek overzicht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AF" w14:textId="77777777" w:rsidR="00864FA8" w:rsidRDefault="00543701">
            <w:r>
              <w:rPr>
                <w:sz w:val="20"/>
                <w:szCs w:val="20"/>
                <w:lang w:val="nl-BE"/>
              </w:rPr>
              <w:t>Lijst van alle weken met de status per week</w:t>
            </w:r>
          </w:p>
        </w:tc>
      </w:tr>
      <w:tr w:rsidR="00864FA8" w14:paraId="3A083F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1" w14:textId="77777777" w:rsidR="00864FA8" w:rsidRDefault="00543701">
            <w:r>
              <w:rPr>
                <w:b/>
                <w:bCs/>
                <w:sz w:val="20"/>
                <w:szCs w:val="20"/>
              </w:rPr>
              <w:t>Logboek invullen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2" w14:textId="77777777" w:rsidR="00864FA8" w:rsidRDefault="00543701">
            <w:r>
              <w:rPr>
                <w:sz w:val="20"/>
                <w:szCs w:val="20"/>
                <w:lang w:val="nl-BE"/>
              </w:rPr>
              <w:t>Formulier om een weeklogboek in te vullen</w:t>
            </w:r>
          </w:p>
        </w:tc>
      </w:tr>
      <w:tr w:rsidR="00864FA8" w14:paraId="3A083F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4" w14:textId="77777777" w:rsidR="00864FA8" w:rsidRDefault="00543701">
            <w:r>
              <w:rPr>
                <w:b/>
                <w:bCs/>
                <w:sz w:val="20"/>
                <w:szCs w:val="20"/>
              </w:rPr>
              <w:t>Evaluatiescherm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5" w14:textId="77777777" w:rsidR="00864FA8" w:rsidRDefault="00543701">
            <w:r>
              <w:rPr>
                <w:sz w:val="20"/>
                <w:szCs w:val="20"/>
                <w:lang w:val="nl-BE"/>
              </w:rPr>
              <w:t>Lijst van competenties met score-invoer en feedbackvelden</w:t>
            </w:r>
          </w:p>
        </w:tc>
      </w:tr>
      <w:tr w:rsidR="00864FA8" w14:paraId="3A083F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7" w14:textId="77777777" w:rsidR="00864FA8" w:rsidRDefault="00543701">
            <w:r>
              <w:rPr>
                <w:b/>
                <w:bCs/>
                <w:sz w:val="20"/>
                <w:szCs w:val="20"/>
              </w:rPr>
              <w:t>Eindoverzicht student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8" w14:textId="77777777" w:rsidR="00864FA8" w:rsidRDefault="00543701">
            <w:r>
              <w:rPr>
                <w:sz w:val="20"/>
                <w:szCs w:val="20"/>
                <w:lang w:val="nl-BE"/>
              </w:rPr>
              <w:t>Pagina met alle scores, feedback en totaalresultaat</w:t>
            </w:r>
          </w:p>
        </w:tc>
      </w:tr>
      <w:tr w:rsidR="00864FA8" w14:paraId="3A083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A" w14:textId="77777777" w:rsidR="00864FA8" w:rsidRDefault="00543701">
            <w:r>
              <w:rPr>
                <w:b/>
                <w:bCs/>
                <w:sz w:val="20"/>
                <w:szCs w:val="20"/>
              </w:rPr>
              <w:t>Admin: competenties beheren</w:t>
            </w:r>
          </w:p>
        </w:tc>
        <w:tc>
          <w:tcPr>
            <w:tcW w:w="62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BB" w14:textId="77777777" w:rsidR="00864FA8" w:rsidRDefault="00543701">
            <w:r>
              <w:rPr>
                <w:sz w:val="20"/>
                <w:szCs w:val="20"/>
                <w:lang w:val="nl-BE"/>
              </w:rPr>
              <w:t>Scherm om competenties toe te voegen, aan te passen of te verwijderen</w:t>
            </w:r>
          </w:p>
        </w:tc>
      </w:tr>
    </w:tbl>
    <w:p w14:paraId="3A083FBD" w14:textId="77777777" w:rsidR="00864FA8" w:rsidRDefault="00864FA8">
      <w:pPr>
        <w:spacing w:after="80"/>
        <w:rPr>
          <w:lang w:val="nl-BE"/>
        </w:rPr>
      </w:pPr>
    </w:p>
    <w:p w14:paraId="3A083FBE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Link naar prototype: TBD</w:t>
      </w:r>
    </w:p>
    <w:p w14:paraId="3A083FBF" w14:textId="77777777" w:rsidR="00864FA8" w:rsidRDefault="00864FA8">
      <w:pPr>
        <w:pageBreakBefore/>
        <w:rPr>
          <w:lang w:val="nl-BE"/>
        </w:rPr>
      </w:pPr>
    </w:p>
    <w:p w14:paraId="3A083FC0" w14:textId="77777777" w:rsidR="00864FA8" w:rsidRDefault="00543701">
      <w:pPr>
        <w:pStyle w:val="Heading1"/>
        <w:spacing w:before="300" w:after="150"/>
        <w:rPr>
          <w:lang w:val="nl-BE"/>
        </w:rPr>
      </w:pPr>
      <w:r>
        <w:rPr>
          <w:lang w:val="nl-BE"/>
        </w:rPr>
        <w:t>8. Groepswerking</w:t>
      </w:r>
    </w:p>
    <w:p w14:paraId="3A083FC1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Hoe werken we samen?</w:t>
      </w:r>
    </w:p>
    <w:p w14:paraId="3A083FC2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We werken met Trello om onze taken bij te houden. We hebben een bord met de kolommen: To Do, Bezig, Review, en Klaar.</w:t>
      </w:r>
    </w:p>
    <w:p w14:paraId="3A083FC3" w14:textId="77777777" w:rsidR="00864FA8" w:rsidRDefault="00864FA8">
      <w:pPr>
        <w:spacing w:after="80"/>
        <w:rPr>
          <w:lang w:val="nl-BE"/>
        </w:rPr>
      </w:pPr>
    </w:p>
    <w:p w14:paraId="3A083FC4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 xml:space="preserve">Voor de code gebruiken we GitHub. Iedereen werkt op een eigen branch en </w:t>
      </w:r>
      <w:r>
        <w:rPr>
          <w:lang w:val="nl-BE"/>
        </w:rPr>
        <w:t>maakt een pull request als iets klaar is. Een ander teamlid kijkt de code na voor het gemerged wordt.</w:t>
      </w:r>
    </w:p>
    <w:p w14:paraId="3A083FC5" w14:textId="77777777" w:rsidR="00864FA8" w:rsidRDefault="00864FA8">
      <w:pPr>
        <w:spacing w:after="80"/>
        <w:rPr>
          <w:lang w:val="nl-BE"/>
        </w:rPr>
      </w:pPr>
    </w:p>
    <w:p w14:paraId="3A083FC6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We communiceren via Teams voor dagelijkse afspraken/vragen of maken een Discord aan.</w:t>
      </w:r>
    </w:p>
    <w:p w14:paraId="3A083FC7" w14:textId="77777777" w:rsidR="00864FA8" w:rsidRDefault="00864FA8">
      <w:pPr>
        <w:spacing w:after="80"/>
        <w:rPr>
          <w:lang w:val="nl-BE"/>
        </w:rPr>
      </w:pPr>
    </w:p>
    <w:p w14:paraId="3A083FC8" w14:textId="77777777" w:rsidR="00864FA8" w:rsidRDefault="00543701">
      <w:pPr>
        <w:pStyle w:val="Heading2"/>
        <w:spacing w:before="200"/>
        <w:rPr>
          <w:lang w:val="nl-BE"/>
        </w:rPr>
      </w:pPr>
      <w:r>
        <w:rPr>
          <w:lang w:val="nl-BE"/>
        </w:rPr>
        <w:t>Taakverdeling</w:t>
      </w:r>
    </w:p>
    <w:p w14:paraId="3A083FC9" w14:textId="77777777" w:rsidR="00864FA8" w:rsidRDefault="00543701">
      <w:pPr>
        <w:spacing w:after="100"/>
        <w:rPr>
          <w:lang w:val="nl-BE"/>
        </w:rPr>
      </w:pPr>
      <w:r>
        <w:rPr>
          <w:lang w:val="nl-BE"/>
        </w:rPr>
        <w:t>(In te vullen door het team)</w:t>
      </w:r>
    </w:p>
    <w:p w14:paraId="3A083FCA" w14:textId="77777777" w:rsidR="00864FA8" w:rsidRDefault="00864FA8">
      <w:pPr>
        <w:spacing w:after="80"/>
        <w:rPr>
          <w:lang w:val="nl-BE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864FA8" w14:paraId="3A083F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CB" w14:textId="77777777" w:rsidR="00864FA8" w:rsidRDefault="00543701">
            <w:r>
              <w:rPr>
                <w:b/>
                <w:bCs/>
                <w:sz w:val="20"/>
                <w:szCs w:val="20"/>
              </w:rPr>
              <w:t>Naam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CC" w14:textId="77777777" w:rsidR="00864FA8" w:rsidRDefault="00543701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CD" w14:textId="77777777" w:rsidR="00864FA8" w:rsidRDefault="00543701">
            <w:r>
              <w:rPr>
                <w:b/>
                <w:bCs/>
                <w:sz w:val="20"/>
                <w:szCs w:val="20"/>
              </w:rPr>
              <w:t>Verantwoordelijk voor</w:t>
            </w:r>
          </w:p>
        </w:tc>
      </w:tr>
      <w:tr w:rsidR="00864FA8" w14:paraId="3A083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CF" w14:textId="77777777" w:rsidR="00864FA8" w:rsidRDefault="00543701">
            <w:r>
              <w:rPr>
                <w:sz w:val="20"/>
                <w:szCs w:val="20"/>
              </w:rPr>
              <w:t>[Naam 1]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0" w14:textId="77777777" w:rsidR="00864FA8" w:rsidRDefault="00543701">
            <w:r>
              <w:rPr>
                <w:sz w:val="20"/>
                <w:szCs w:val="20"/>
              </w:rPr>
              <w:t>[bv. Frontend]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1" w14:textId="77777777" w:rsidR="00864FA8" w:rsidRDefault="00543701">
            <w:r>
              <w:rPr>
                <w:sz w:val="20"/>
                <w:szCs w:val="20"/>
              </w:rPr>
              <w:t>[bv. React UI, prototype]</w:t>
            </w:r>
          </w:p>
        </w:tc>
      </w:tr>
      <w:tr w:rsidR="00864FA8" w14:paraId="3A083F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3" w14:textId="77777777" w:rsidR="00864FA8" w:rsidRDefault="00543701">
            <w:r>
              <w:rPr>
                <w:sz w:val="20"/>
                <w:szCs w:val="20"/>
              </w:rPr>
              <w:t>[Naam 2]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4" w14:textId="77777777" w:rsidR="00864FA8" w:rsidRDefault="00543701">
            <w:r>
              <w:rPr>
                <w:sz w:val="20"/>
                <w:szCs w:val="20"/>
              </w:rPr>
              <w:t>[bv. Backend]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5" w14:textId="77777777" w:rsidR="00864FA8" w:rsidRDefault="00543701">
            <w:r>
              <w:rPr>
                <w:sz w:val="20"/>
                <w:szCs w:val="20"/>
              </w:rPr>
              <w:t>[bv. API, database]</w:t>
            </w:r>
          </w:p>
        </w:tc>
      </w:tr>
      <w:tr w:rsidR="00864FA8" w14:paraId="3A083F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7" w14:textId="77777777" w:rsidR="00864FA8" w:rsidRDefault="00543701">
            <w:r>
              <w:rPr>
                <w:sz w:val="20"/>
                <w:szCs w:val="20"/>
              </w:rPr>
              <w:t>[Naam 3]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8" w14:textId="77777777" w:rsidR="00864FA8" w:rsidRDefault="00543701">
            <w:r>
              <w:rPr>
                <w:sz w:val="20"/>
                <w:szCs w:val="20"/>
              </w:rPr>
              <w:t>[bv. Backend]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9" w14:textId="77777777" w:rsidR="00864FA8" w:rsidRDefault="00543701">
            <w:r>
              <w:rPr>
                <w:sz w:val="20"/>
                <w:szCs w:val="20"/>
              </w:rPr>
              <w:t>[bv. Evaluatie module]</w:t>
            </w:r>
          </w:p>
        </w:tc>
      </w:tr>
      <w:tr w:rsidR="00864FA8" w14:paraId="3A083F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B" w14:textId="77777777" w:rsidR="00864FA8" w:rsidRDefault="00543701">
            <w:r>
              <w:rPr>
                <w:sz w:val="20"/>
                <w:szCs w:val="20"/>
              </w:rPr>
              <w:t>[Naam 4]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C" w14:textId="77777777" w:rsidR="00864FA8" w:rsidRDefault="00543701">
            <w:r>
              <w:rPr>
                <w:sz w:val="20"/>
                <w:szCs w:val="20"/>
              </w:rPr>
              <w:t>[bv. Full-stack]</w:t>
            </w:r>
          </w:p>
        </w:tc>
        <w:tc>
          <w:tcPr>
            <w:tcW w:w="326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83FDD" w14:textId="77777777" w:rsidR="00864FA8" w:rsidRDefault="00543701">
            <w:r>
              <w:rPr>
                <w:sz w:val="20"/>
                <w:szCs w:val="20"/>
              </w:rPr>
              <w:t>[bv. Auth, logboeken]</w:t>
            </w:r>
          </w:p>
        </w:tc>
      </w:tr>
    </w:tbl>
    <w:p w14:paraId="3A083FDF" w14:textId="77777777" w:rsidR="00864FA8" w:rsidRDefault="00864FA8">
      <w:pPr>
        <w:spacing w:after="80"/>
      </w:pPr>
    </w:p>
    <w:p w14:paraId="3A083FE0" w14:textId="77777777" w:rsidR="00864FA8" w:rsidRDefault="00543701">
      <w:pPr>
        <w:pStyle w:val="Heading2"/>
        <w:spacing w:before="200"/>
      </w:pPr>
      <w:r>
        <w:t>GitHub afspraken</w:t>
      </w:r>
    </w:p>
    <w:p w14:paraId="3A083FE1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 xml:space="preserve">main branch = </w:t>
      </w:r>
      <w:r>
        <w:rPr>
          <w:lang w:val="nl-BE"/>
        </w:rPr>
        <w:t>werkende code, hier pushen we niet rechtstreeks op</w:t>
      </w:r>
    </w:p>
    <w:p w14:paraId="3A083FE2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Iedereen maakt een eigen branch per feature (bv. feature/logboek)</w:t>
      </w:r>
    </w:p>
    <w:p w14:paraId="3A083FE3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  <w:rPr>
          <w:lang w:val="nl-BE"/>
        </w:rPr>
      </w:pPr>
      <w:r>
        <w:rPr>
          <w:lang w:val="nl-BE"/>
        </w:rPr>
        <w:t>Pull requests worden nagekeken door minstens 1 teamlid</w:t>
      </w:r>
    </w:p>
    <w:p w14:paraId="3A083FE4" w14:textId="77777777" w:rsidR="00864FA8" w:rsidRDefault="00543701">
      <w:pPr>
        <w:pStyle w:val="ListParagraph"/>
        <w:numPr>
          <w:ilvl w:val="0"/>
          <w:numId w:val="1"/>
        </w:numPr>
        <w:spacing w:after="50"/>
        <w:contextualSpacing w:val="0"/>
      </w:pPr>
      <w:r>
        <w:t>We gebruiken duidelijke commit messages</w:t>
      </w:r>
    </w:p>
    <w:p w14:paraId="3A083FE5" w14:textId="77777777" w:rsidR="00864FA8" w:rsidRDefault="00864FA8"/>
    <w:sectPr w:rsidR="00864FA8"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3DE3" w14:textId="77777777" w:rsidR="00543701" w:rsidRDefault="00543701">
      <w:r>
        <w:separator/>
      </w:r>
    </w:p>
  </w:endnote>
  <w:endnote w:type="continuationSeparator" w:id="0">
    <w:p w14:paraId="3A083DE5" w14:textId="77777777" w:rsidR="00543701" w:rsidRDefault="0054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83DE7" w14:textId="77777777" w:rsidR="00543701" w:rsidRDefault="00543701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 PAGE 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83DDF" w14:textId="77777777" w:rsidR="00543701" w:rsidRDefault="00543701">
      <w:r>
        <w:rPr>
          <w:color w:val="000000"/>
        </w:rPr>
        <w:separator/>
      </w:r>
    </w:p>
  </w:footnote>
  <w:footnote w:type="continuationSeparator" w:id="0">
    <w:p w14:paraId="3A083DE1" w14:textId="77777777" w:rsidR="00543701" w:rsidRDefault="00543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0B25"/>
    <w:multiLevelType w:val="multilevel"/>
    <w:tmpl w:val="618EDA14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5457603">
    <w:abstractNumId w:val="0"/>
  </w:num>
  <w:num w:numId="2" w16cid:durableId="133331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64FA8"/>
    <w:rsid w:val="002B3ECF"/>
    <w:rsid w:val="00543701"/>
    <w:rsid w:val="008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3DDD"/>
  <w15:docId w15:val="{FE362C5B-E116-48F4-830C-30852C83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eastAsia="Times New Roman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rFonts w:eastAsia="Times New Roman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  <w:kern w:val="0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1929</Words>
  <Characters>10996</Characters>
  <Application>Microsoft Office Word</Application>
  <DocSecurity>0</DocSecurity>
  <Lines>91</Lines>
  <Paragraphs>25</Paragraphs>
  <ScaleCrop>false</ScaleCrop>
  <Company>Berquin Notarissen</Company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Bekkaoui</dc:creator>
  <dc:description/>
  <cp:lastModifiedBy>Samy Bekkaoui</cp:lastModifiedBy>
  <cp:revision>2</cp:revision>
  <dcterms:created xsi:type="dcterms:W3CDTF">2026-03-14T09:58:00Z</dcterms:created>
  <dcterms:modified xsi:type="dcterms:W3CDTF">2026-03-14T09:58:00Z</dcterms:modified>
</cp:coreProperties>
</file>